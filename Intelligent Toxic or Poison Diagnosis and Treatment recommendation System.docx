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915" w:rsidRPr="008126E1" w:rsidRDefault="00BE7915" w:rsidP="00FC214E">
      <w:pPr>
        <w:pStyle w:val="Photo"/>
        <w:rPr>
          <w:rFonts w:ascii="Times New Roman" w:hAnsi="Times New Roman" w:cs="Times New Roman"/>
        </w:rPr>
      </w:pPr>
      <w:bookmarkStart w:id="0" w:name="_Toc321147149"/>
      <w:bookmarkStart w:id="1" w:name="_Toc318188227"/>
      <w:bookmarkStart w:id="2" w:name="_Toc318188327"/>
      <w:bookmarkStart w:id="3" w:name="_Toc318189312"/>
      <w:bookmarkStart w:id="4" w:name="_Toc321147011"/>
      <w:r w:rsidRPr="008126E1">
        <w:rPr>
          <w:rFonts w:ascii="Times New Roman" w:hAnsi="Times New Roman" w:cs="Times New Roman"/>
          <w:noProof/>
        </w:rPr>
        <w:drawing>
          <wp:inline distT="0" distB="0" distL="0" distR="0" wp14:anchorId="4B605574" wp14:editId="49BB285E">
            <wp:extent cx="5477639" cy="5039428"/>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isons.png"/>
                    <pic:cNvPicPr/>
                  </pic:nvPicPr>
                  <pic:blipFill>
                    <a:blip r:embed="rId8">
                      <a:extLst>
                        <a:ext uri="{28A0092B-C50C-407E-A947-70E740481C1C}">
                          <a14:useLocalDpi xmlns:a14="http://schemas.microsoft.com/office/drawing/2010/main" val="0"/>
                        </a:ext>
                      </a:extLst>
                    </a:blip>
                    <a:stretch>
                      <a:fillRect/>
                    </a:stretch>
                  </pic:blipFill>
                  <pic:spPr>
                    <a:xfrm>
                      <a:off x="0" y="0"/>
                      <a:ext cx="5477639" cy="5039428"/>
                    </a:xfrm>
                    <a:prstGeom prst="rect">
                      <a:avLst/>
                    </a:prstGeom>
                  </pic:spPr>
                </pic:pic>
              </a:graphicData>
            </a:graphic>
          </wp:inline>
        </w:drawing>
      </w:r>
    </w:p>
    <w:bookmarkEnd w:id="0"/>
    <w:bookmarkEnd w:id="1"/>
    <w:bookmarkEnd w:id="2"/>
    <w:bookmarkEnd w:id="3"/>
    <w:bookmarkEnd w:id="4"/>
    <w:p w:rsidR="00C6554A" w:rsidRPr="008126E1" w:rsidRDefault="00BE4F64" w:rsidP="00C6554A">
      <w:pPr>
        <w:pStyle w:val="Title"/>
        <w:rPr>
          <w:rFonts w:ascii="Times New Roman" w:hAnsi="Times New Roman" w:cs="Times New Roman"/>
        </w:rPr>
      </w:pPr>
      <w:r w:rsidRPr="008126E1">
        <w:rPr>
          <w:rFonts w:ascii="Times New Roman" w:hAnsi="Times New Roman" w:cs="Times New Roman"/>
        </w:rPr>
        <w:t>Intelligent Toxic/</w:t>
      </w:r>
      <w:r w:rsidR="00FC214E" w:rsidRPr="008126E1">
        <w:rPr>
          <w:rFonts w:ascii="Times New Roman" w:hAnsi="Times New Roman" w:cs="Times New Roman"/>
        </w:rPr>
        <w:t xml:space="preserve">Poison Diagnosis </w:t>
      </w:r>
      <w:r w:rsidRPr="008126E1">
        <w:rPr>
          <w:rFonts w:ascii="Times New Roman" w:hAnsi="Times New Roman" w:cs="Times New Roman"/>
        </w:rPr>
        <w:t xml:space="preserve">and Treatment </w:t>
      </w:r>
      <w:r w:rsidR="00D7371D" w:rsidRPr="008126E1">
        <w:rPr>
          <w:rFonts w:ascii="Times New Roman" w:hAnsi="Times New Roman" w:cs="Times New Roman"/>
        </w:rPr>
        <w:t>Recommendation</w:t>
      </w:r>
      <w:r w:rsidRPr="008126E1">
        <w:rPr>
          <w:rFonts w:ascii="Times New Roman" w:hAnsi="Times New Roman" w:cs="Times New Roman"/>
        </w:rPr>
        <w:t xml:space="preserve"> </w:t>
      </w:r>
      <w:r w:rsidR="00FC214E" w:rsidRPr="008126E1">
        <w:rPr>
          <w:rFonts w:ascii="Times New Roman" w:hAnsi="Times New Roman" w:cs="Times New Roman"/>
        </w:rPr>
        <w:t>System</w:t>
      </w:r>
    </w:p>
    <w:p w:rsidR="00C6554A" w:rsidRPr="008126E1" w:rsidRDefault="00FC214E" w:rsidP="00C6554A">
      <w:pPr>
        <w:pStyle w:val="Subtitle"/>
        <w:rPr>
          <w:rFonts w:ascii="Times New Roman" w:hAnsi="Times New Roman" w:cs="Times New Roman"/>
        </w:rPr>
      </w:pPr>
      <w:r w:rsidRPr="008126E1">
        <w:rPr>
          <w:rFonts w:ascii="Times New Roman" w:hAnsi="Times New Roman" w:cs="Times New Roman"/>
        </w:rPr>
        <w:t>Diagnose SYmptoms to poisonous substances and recommend Treatment</w:t>
      </w:r>
      <w:r w:rsidR="00BE4F64" w:rsidRPr="008126E1">
        <w:rPr>
          <w:rFonts w:ascii="Times New Roman" w:hAnsi="Times New Roman" w:cs="Times New Roman"/>
        </w:rPr>
        <w:t xml:space="preserve"> based on knowledge base</w:t>
      </w:r>
    </w:p>
    <w:p w:rsidR="005D6608" w:rsidRPr="008126E1" w:rsidRDefault="00FC214E" w:rsidP="00C6554A">
      <w:pPr>
        <w:pStyle w:val="ContactInfo"/>
        <w:rPr>
          <w:rFonts w:ascii="Times New Roman" w:hAnsi="Times New Roman" w:cs="Times New Roman"/>
        </w:rPr>
      </w:pPr>
      <w:r w:rsidRPr="008126E1">
        <w:rPr>
          <w:rFonts w:ascii="Times New Roman" w:hAnsi="Times New Roman" w:cs="Times New Roman"/>
        </w:rPr>
        <w:t>Vimmi Taneja</w:t>
      </w:r>
      <w:r w:rsidR="00C6554A" w:rsidRPr="008126E1">
        <w:rPr>
          <w:rFonts w:ascii="Times New Roman" w:hAnsi="Times New Roman" w:cs="Times New Roman"/>
        </w:rPr>
        <w:t xml:space="preserve"> | </w:t>
      </w:r>
      <w:r w:rsidRPr="008126E1">
        <w:rPr>
          <w:rFonts w:ascii="Times New Roman" w:hAnsi="Times New Roman" w:cs="Times New Roman"/>
        </w:rPr>
        <w:t xml:space="preserve">Artificial Intelligence: CS5346 (Fall 2016) </w:t>
      </w:r>
      <w:r w:rsidR="00C6554A" w:rsidRPr="008126E1">
        <w:rPr>
          <w:rFonts w:ascii="Times New Roman" w:hAnsi="Times New Roman" w:cs="Times New Roman"/>
        </w:rPr>
        <w:t>|</w:t>
      </w:r>
      <w:r w:rsidR="006E7C53">
        <w:rPr>
          <w:rFonts w:ascii="Times New Roman" w:hAnsi="Times New Roman" w:cs="Times New Roman"/>
        </w:rPr>
        <w:t xml:space="preserve"> 10/21</w:t>
      </w:r>
      <w:r w:rsidRPr="008126E1">
        <w:rPr>
          <w:rFonts w:ascii="Times New Roman" w:hAnsi="Times New Roman" w:cs="Times New Roman"/>
        </w:rPr>
        <w:t>/2016</w:t>
      </w:r>
    </w:p>
    <w:p w:rsidR="005D6608" w:rsidRPr="008126E1" w:rsidRDefault="005D6608">
      <w:pPr>
        <w:rPr>
          <w:rFonts w:ascii="Times New Roman" w:hAnsi="Times New Roman" w:cs="Times New Roman"/>
        </w:rPr>
      </w:pPr>
      <w:r w:rsidRPr="008126E1">
        <w:rPr>
          <w:rFonts w:ascii="Times New Roman" w:hAnsi="Times New Roman" w:cs="Times New Roman"/>
        </w:rPr>
        <w:br w:type="page"/>
      </w:r>
    </w:p>
    <w:sdt>
      <w:sdtPr>
        <w:rPr>
          <w:rFonts w:ascii="Times New Roman" w:eastAsiaTheme="minorHAnsi" w:hAnsi="Times New Roman" w:cs="Times New Roman"/>
          <w:color w:val="595959" w:themeColor="text1" w:themeTint="A6"/>
          <w:sz w:val="22"/>
          <w:szCs w:val="22"/>
        </w:rPr>
        <w:id w:val="-1881462966"/>
        <w:docPartObj>
          <w:docPartGallery w:val="Table of Contents"/>
          <w:docPartUnique/>
        </w:docPartObj>
      </w:sdtPr>
      <w:sdtEndPr>
        <w:rPr>
          <w:b/>
          <w:bCs/>
          <w:noProof/>
        </w:rPr>
      </w:sdtEndPr>
      <w:sdtContent>
        <w:p w:rsidR="005D6608" w:rsidRPr="008126E1" w:rsidRDefault="005D6608">
          <w:pPr>
            <w:pStyle w:val="TOCHeading"/>
            <w:rPr>
              <w:rFonts w:ascii="Times New Roman" w:hAnsi="Times New Roman" w:cs="Times New Roman"/>
            </w:rPr>
          </w:pPr>
          <w:r w:rsidRPr="008126E1">
            <w:rPr>
              <w:rFonts w:ascii="Times New Roman" w:hAnsi="Times New Roman" w:cs="Times New Roman"/>
            </w:rPr>
            <w:t>Table of Contents</w:t>
          </w:r>
        </w:p>
        <w:p w:rsidR="00D75FC6" w:rsidRDefault="005D6608">
          <w:pPr>
            <w:pStyle w:val="TOC1"/>
            <w:tabs>
              <w:tab w:val="left" w:pos="440"/>
              <w:tab w:val="right" w:leader="dot" w:pos="8630"/>
            </w:tabs>
            <w:rPr>
              <w:rFonts w:eastAsiaTheme="minorEastAsia"/>
              <w:noProof/>
              <w:color w:val="auto"/>
            </w:rPr>
          </w:pPr>
          <w:r w:rsidRPr="008126E1">
            <w:rPr>
              <w:rFonts w:ascii="Times New Roman" w:hAnsi="Times New Roman" w:cs="Times New Roman"/>
            </w:rPr>
            <w:fldChar w:fldCharType="begin"/>
          </w:r>
          <w:r w:rsidRPr="008126E1">
            <w:rPr>
              <w:rFonts w:ascii="Times New Roman" w:hAnsi="Times New Roman" w:cs="Times New Roman"/>
            </w:rPr>
            <w:instrText xml:space="preserve"> TOC \o "1-3" \h \z \u </w:instrText>
          </w:r>
          <w:r w:rsidRPr="008126E1">
            <w:rPr>
              <w:rFonts w:ascii="Times New Roman" w:hAnsi="Times New Roman" w:cs="Times New Roman"/>
            </w:rPr>
            <w:fldChar w:fldCharType="separate"/>
          </w:r>
          <w:hyperlink w:anchor="_Toc464818140" w:history="1">
            <w:r w:rsidR="00D75FC6" w:rsidRPr="00EC5DF4">
              <w:rPr>
                <w:rStyle w:val="Hyperlink"/>
                <w:rFonts w:ascii="Times New Roman" w:hAnsi="Times New Roman" w:cs="Times New Roman"/>
                <w:noProof/>
              </w:rPr>
              <w:t>1.</w:t>
            </w:r>
            <w:r w:rsidR="00D75FC6">
              <w:rPr>
                <w:rFonts w:eastAsiaTheme="minorEastAsia"/>
                <w:noProof/>
                <w:color w:val="auto"/>
              </w:rPr>
              <w:tab/>
            </w:r>
            <w:r w:rsidR="00D75FC6" w:rsidRPr="00EC5DF4">
              <w:rPr>
                <w:rStyle w:val="Hyperlink"/>
                <w:rFonts w:ascii="Times New Roman" w:hAnsi="Times New Roman" w:cs="Times New Roman"/>
                <w:noProof/>
              </w:rPr>
              <w:t>Introduction</w:t>
            </w:r>
            <w:r w:rsidR="00D75FC6">
              <w:rPr>
                <w:noProof/>
                <w:webHidden/>
              </w:rPr>
              <w:tab/>
            </w:r>
            <w:r w:rsidR="00D75FC6">
              <w:rPr>
                <w:noProof/>
                <w:webHidden/>
              </w:rPr>
              <w:fldChar w:fldCharType="begin"/>
            </w:r>
            <w:r w:rsidR="00D75FC6">
              <w:rPr>
                <w:noProof/>
                <w:webHidden/>
              </w:rPr>
              <w:instrText xml:space="preserve"> PAGEREF _Toc464818140 \h </w:instrText>
            </w:r>
            <w:r w:rsidR="00D75FC6">
              <w:rPr>
                <w:noProof/>
                <w:webHidden/>
              </w:rPr>
            </w:r>
            <w:r w:rsidR="00D75FC6">
              <w:rPr>
                <w:noProof/>
                <w:webHidden/>
              </w:rPr>
              <w:fldChar w:fldCharType="separate"/>
            </w:r>
            <w:r w:rsidR="00D75FC6">
              <w:rPr>
                <w:noProof/>
                <w:webHidden/>
              </w:rPr>
              <w:t>3</w:t>
            </w:r>
            <w:r w:rsidR="00D75FC6">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41" w:history="1">
            <w:r w:rsidRPr="00EC5DF4">
              <w:rPr>
                <w:rStyle w:val="Hyperlink"/>
                <w:rFonts w:ascii="Times New Roman" w:hAnsi="Times New Roman" w:cs="Times New Roman"/>
                <w:noProof/>
              </w:rPr>
              <w:t>1.1.</w:t>
            </w:r>
            <w:r>
              <w:rPr>
                <w:rFonts w:eastAsiaTheme="minorEastAsia"/>
                <w:noProof/>
                <w:color w:val="auto"/>
              </w:rPr>
              <w:tab/>
            </w:r>
            <w:r w:rsidRPr="00EC5DF4">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_Toc464818141 \h </w:instrText>
            </w:r>
            <w:r>
              <w:rPr>
                <w:noProof/>
                <w:webHidden/>
              </w:rPr>
            </w:r>
            <w:r>
              <w:rPr>
                <w:noProof/>
                <w:webHidden/>
              </w:rPr>
              <w:fldChar w:fldCharType="separate"/>
            </w:r>
            <w:r>
              <w:rPr>
                <w:noProof/>
                <w:webHidden/>
              </w:rPr>
              <w:t>3</w:t>
            </w:r>
            <w:r>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42" w:history="1">
            <w:r w:rsidRPr="00EC5DF4">
              <w:rPr>
                <w:rStyle w:val="Hyperlink"/>
                <w:rFonts w:ascii="Times New Roman" w:hAnsi="Times New Roman" w:cs="Times New Roman"/>
                <w:noProof/>
              </w:rPr>
              <w:t>1.2.</w:t>
            </w:r>
            <w:r>
              <w:rPr>
                <w:rFonts w:eastAsiaTheme="minorEastAsia"/>
                <w:noProof/>
                <w:color w:val="auto"/>
              </w:rPr>
              <w:tab/>
            </w:r>
            <w:r w:rsidRPr="00EC5DF4">
              <w:rPr>
                <w:rStyle w:val="Hyperlink"/>
                <w:rFonts w:ascii="Times New Roman" w:hAnsi="Times New Roman" w:cs="Times New Roman"/>
                <w:noProof/>
              </w:rPr>
              <w:t>Solution</w:t>
            </w:r>
            <w:r>
              <w:rPr>
                <w:noProof/>
                <w:webHidden/>
              </w:rPr>
              <w:tab/>
            </w:r>
            <w:r>
              <w:rPr>
                <w:noProof/>
                <w:webHidden/>
              </w:rPr>
              <w:fldChar w:fldCharType="begin"/>
            </w:r>
            <w:r>
              <w:rPr>
                <w:noProof/>
                <w:webHidden/>
              </w:rPr>
              <w:instrText xml:space="preserve"> PAGEREF _Toc464818142 \h </w:instrText>
            </w:r>
            <w:r>
              <w:rPr>
                <w:noProof/>
                <w:webHidden/>
              </w:rPr>
            </w:r>
            <w:r>
              <w:rPr>
                <w:noProof/>
                <w:webHidden/>
              </w:rPr>
              <w:fldChar w:fldCharType="separate"/>
            </w:r>
            <w:r>
              <w:rPr>
                <w:noProof/>
                <w:webHidden/>
              </w:rPr>
              <w:t>3</w:t>
            </w:r>
            <w:r>
              <w:rPr>
                <w:noProof/>
                <w:webHidden/>
              </w:rPr>
              <w:fldChar w:fldCharType="end"/>
            </w:r>
          </w:hyperlink>
        </w:p>
        <w:p w:rsidR="00D75FC6" w:rsidRDefault="00D75FC6">
          <w:pPr>
            <w:pStyle w:val="TOC1"/>
            <w:tabs>
              <w:tab w:val="left" w:pos="440"/>
              <w:tab w:val="right" w:leader="dot" w:pos="8630"/>
            </w:tabs>
            <w:rPr>
              <w:rFonts w:eastAsiaTheme="minorEastAsia"/>
              <w:noProof/>
              <w:color w:val="auto"/>
            </w:rPr>
          </w:pPr>
          <w:hyperlink w:anchor="_Toc464818143" w:history="1">
            <w:r w:rsidRPr="00EC5DF4">
              <w:rPr>
                <w:rStyle w:val="Hyperlink"/>
                <w:rFonts w:ascii="Times New Roman" w:hAnsi="Times New Roman" w:cs="Times New Roman"/>
                <w:noProof/>
              </w:rPr>
              <w:t>2.</w:t>
            </w:r>
            <w:r>
              <w:rPr>
                <w:rFonts w:eastAsiaTheme="minorEastAsia"/>
                <w:noProof/>
                <w:color w:val="auto"/>
              </w:rPr>
              <w:tab/>
            </w:r>
            <w:r w:rsidRPr="00EC5DF4">
              <w:rPr>
                <w:rStyle w:val="Hyperlink"/>
                <w:rFonts w:ascii="Times New Roman" w:hAnsi="Times New Roman" w:cs="Times New Roman"/>
                <w:noProof/>
              </w:rPr>
              <w:t>Contributions</w:t>
            </w:r>
            <w:r>
              <w:rPr>
                <w:noProof/>
                <w:webHidden/>
              </w:rPr>
              <w:tab/>
            </w:r>
            <w:r>
              <w:rPr>
                <w:noProof/>
                <w:webHidden/>
              </w:rPr>
              <w:fldChar w:fldCharType="begin"/>
            </w:r>
            <w:r>
              <w:rPr>
                <w:noProof/>
                <w:webHidden/>
              </w:rPr>
              <w:instrText xml:space="preserve"> PAGEREF _Toc464818143 \h </w:instrText>
            </w:r>
            <w:r>
              <w:rPr>
                <w:noProof/>
                <w:webHidden/>
              </w:rPr>
            </w:r>
            <w:r>
              <w:rPr>
                <w:noProof/>
                <w:webHidden/>
              </w:rPr>
              <w:fldChar w:fldCharType="separate"/>
            </w:r>
            <w:r>
              <w:rPr>
                <w:noProof/>
                <w:webHidden/>
              </w:rPr>
              <w:t>3</w:t>
            </w:r>
            <w:r>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44" w:history="1">
            <w:r w:rsidRPr="00EC5DF4">
              <w:rPr>
                <w:rStyle w:val="Hyperlink"/>
                <w:rFonts w:ascii="Times New Roman" w:hAnsi="Times New Roman" w:cs="Times New Roman"/>
                <w:noProof/>
              </w:rPr>
              <w:t>2.1.</w:t>
            </w:r>
            <w:r>
              <w:rPr>
                <w:rFonts w:eastAsiaTheme="minorEastAsia"/>
                <w:noProof/>
                <w:color w:val="auto"/>
              </w:rPr>
              <w:tab/>
            </w:r>
            <w:r w:rsidRPr="00EC5DF4">
              <w:rPr>
                <w:rStyle w:val="Hyperlink"/>
                <w:rFonts w:ascii="Times New Roman" w:hAnsi="Times New Roman" w:cs="Times New Roman"/>
                <w:noProof/>
              </w:rPr>
              <w:t>Team members: Vimmi Taneja, Tseng Po-Teng, Lynn Thomas</w:t>
            </w:r>
            <w:r>
              <w:rPr>
                <w:noProof/>
                <w:webHidden/>
              </w:rPr>
              <w:tab/>
            </w:r>
            <w:r>
              <w:rPr>
                <w:noProof/>
                <w:webHidden/>
              </w:rPr>
              <w:fldChar w:fldCharType="begin"/>
            </w:r>
            <w:r>
              <w:rPr>
                <w:noProof/>
                <w:webHidden/>
              </w:rPr>
              <w:instrText xml:space="preserve"> PAGEREF _Toc464818144 \h </w:instrText>
            </w:r>
            <w:r>
              <w:rPr>
                <w:noProof/>
                <w:webHidden/>
              </w:rPr>
            </w:r>
            <w:r>
              <w:rPr>
                <w:noProof/>
                <w:webHidden/>
              </w:rPr>
              <w:fldChar w:fldCharType="separate"/>
            </w:r>
            <w:r>
              <w:rPr>
                <w:noProof/>
                <w:webHidden/>
              </w:rPr>
              <w:t>3</w:t>
            </w:r>
            <w:r>
              <w:rPr>
                <w:noProof/>
                <w:webHidden/>
              </w:rPr>
              <w:fldChar w:fldCharType="end"/>
            </w:r>
          </w:hyperlink>
        </w:p>
        <w:p w:rsidR="00D75FC6" w:rsidRDefault="00D75FC6">
          <w:pPr>
            <w:pStyle w:val="TOC3"/>
            <w:tabs>
              <w:tab w:val="left" w:pos="1320"/>
              <w:tab w:val="right" w:leader="dot" w:pos="8630"/>
            </w:tabs>
            <w:rPr>
              <w:rFonts w:eastAsiaTheme="minorEastAsia"/>
              <w:noProof/>
              <w:color w:val="auto"/>
            </w:rPr>
          </w:pPr>
          <w:hyperlink w:anchor="_Toc464818145" w:history="1">
            <w:r w:rsidRPr="00EC5DF4">
              <w:rPr>
                <w:rStyle w:val="Hyperlink"/>
                <w:rFonts w:ascii="Times New Roman" w:hAnsi="Times New Roman" w:cs="Times New Roman"/>
                <w:noProof/>
              </w:rPr>
              <w:t>2.1.1.</w:t>
            </w:r>
            <w:r>
              <w:rPr>
                <w:rFonts w:eastAsiaTheme="minorEastAsia"/>
                <w:noProof/>
                <w:color w:val="auto"/>
              </w:rPr>
              <w:tab/>
            </w:r>
            <w:r w:rsidRPr="00EC5DF4">
              <w:rPr>
                <w:rStyle w:val="Hyperlink"/>
                <w:rFonts w:ascii="Times New Roman" w:hAnsi="Times New Roman" w:cs="Times New Roman"/>
                <w:noProof/>
              </w:rPr>
              <w:t>Vimmi Taneja</w:t>
            </w:r>
            <w:r>
              <w:rPr>
                <w:noProof/>
                <w:webHidden/>
              </w:rPr>
              <w:tab/>
            </w:r>
            <w:r>
              <w:rPr>
                <w:noProof/>
                <w:webHidden/>
              </w:rPr>
              <w:fldChar w:fldCharType="begin"/>
            </w:r>
            <w:r>
              <w:rPr>
                <w:noProof/>
                <w:webHidden/>
              </w:rPr>
              <w:instrText xml:space="preserve"> PAGEREF _Toc464818145 \h </w:instrText>
            </w:r>
            <w:r>
              <w:rPr>
                <w:noProof/>
                <w:webHidden/>
              </w:rPr>
            </w:r>
            <w:r>
              <w:rPr>
                <w:noProof/>
                <w:webHidden/>
              </w:rPr>
              <w:fldChar w:fldCharType="separate"/>
            </w:r>
            <w:r>
              <w:rPr>
                <w:noProof/>
                <w:webHidden/>
              </w:rPr>
              <w:t>3</w:t>
            </w:r>
            <w:r>
              <w:rPr>
                <w:noProof/>
                <w:webHidden/>
              </w:rPr>
              <w:fldChar w:fldCharType="end"/>
            </w:r>
          </w:hyperlink>
        </w:p>
        <w:p w:rsidR="00D75FC6" w:rsidRDefault="00D75FC6">
          <w:pPr>
            <w:pStyle w:val="TOC3"/>
            <w:tabs>
              <w:tab w:val="left" w:pos="1320"/>
              <w:tab w:val="right" w:leader="dot" w:pos="8630"/>
            </w:tabs>
            <w:rPr>
              <w:rFonts w:eastAsiaTheme="minorEastAsia"/>
              <w:noProof/>
              <w:color w:val="auto"/>
            </w:rPr>
          </w:pPr>
          <w:hyperlink w:anchor="_Toc464818146" w:history="1">
            <w:r w:rsidRPr="00EC5DF4">
              <w:rPr>
                <w:rStyle w:val="Hyperlink"/>
                <w:rFonts w:ascii="Times New Roman" w:hAnsi="Times New Roman" w:cs="Times New Roman"/>
                <w:noProof/>
              </w:rPr>
              <w:t>2.1.2.</w:t>
            </w:r>
            <w:r>
              <w:rPr>
                <w:rFonts w:eastAsiaTheme="minorEastAsia"/>
                <w:noProof/>
                <w:color w:val="auto"/>
              </w:rPr>
              <w:tab/>
            </w:r>
            <w:r w:rsidRPr="00EC5DF4">
              <w:rPr>
                <w:rStyle w:val="Hyperlink"/>
                <w:rFonts w:ascii="Times New Roman" w:hAnsi="Times New Roman" w:cs="Times New Roman"/>
                <w:noProof/>
              </w:rPr>
              <w:t>Tseng Po-Teng</w:t>
            </w:r>
            <w:r>
              <w:rPr>
                <w:noProof/>
                <w:webHidden/>
              </w:rPr>
              <w:tab/>
            </w:r>
            <w:r>
              <w:rPr>
                <w:noProof/>
                <w:webHidden/>
              </w:rPr>
              <w:fldChar w:fldCharType="begin"/>
            </w:r>
            <w:r>
              <w:rPr>
                <w:noProof/>
                <w:webHidden/>
              </w:rPr>
              <w:instrText xml:space="preserve"> PAGEREF _Toc464818146 \h </w:instrText>
            </w:r>
            <w:r>
              <w:rPr>
                <w:noProof/>
                <w:webHidden/>
              </w:rPr>
            </w:r>
            <w:r>
              <w:rPr>
                <w:noProof/>
                <w:webHidden/>
              </w:rPr>
              <w:fldChar w:fldCharType="separate"/>
            </w:r>
            <w:r>
              <w:rPr>
                <w:noProof/>
                <w:webHidden/>
              </w:rPr>
              <w:t>3</w:t>
            </w:r>
            <w:r>
              <w:rPr>
                <w:noProof/>
                <w:webHidden/>
              </w:rPr>
              <w:fldChar w:fldCharType="end"/>
            </w:r>
          </w:hyperlink>
        </w:p>
        <w:p w:rsidR="00D75FC6" w:rsidRDefault="00D75FC6">
          <w:pPr>
            <w:pStyle w:val="TOC3"/>
            <w:tabs>
              <w:tab w:val="left" w:pos="1320"/>
              <w:tab w:val="right" w:leader="dot" w:pos="8630"/>
            </w:tabs>
            <w:rPr>
              <w:rFonts w:eastAsiaTheme="minorEastAsia"/>
              <w:noProof/>
              <w:color w:val="auto"/>
            </w:rPr>
          </w:pPr>
          <w:hyperlink w:anchor="_Toc464818147" w:history="1">
            <w:r w:rsidRPr="00EC5DF4">
              <w:rPr>
                <w:rStyle w:val="Hyperlink"/>
                <w:rFonts w:ascii="Times New Roman" w:hAnsi="Times New Roman" w:cs="Times New Roman"/>
                <w:noProof/>
              </w:rPr>
              <w:t>2.1.3.</w:t>
            </w:r>
            <w:r>
              <w:rPr>
                <w:rFonts w:eastAsiaTheme="minorEastAsia"/>
                <w:noProof/>
                <w:color w:val="auto"/>
              </w:rPr>
              <w:tab/>
            </w:r>
            <w:r w:rsidRPr="00EC5DF4">
              <w:rPr>
                <w:rStyle w:val="Hyperlink"/>
                <w:rFonts w:ascii="Times New Roman" w:hAnsi="Times New Roman" w:cs="Times New Roman"/>
                <w:noProof/>
              </w:rPr>
              <w:t>Lynn Thomas</w:t>
            </w:r>
            <w:r>
              <w:rPr>
                <w:noProof/>
                <w:webHidden/>
              </w:rPr>
              <w:tab/>
            </w:r>
            <w:r>
              <w:rPr>
                <w:noProof/>
                <w:webHidden/>
              </w:rPr>
              <w:fldChar w:fldCharType="begin"/>
            </w:r>
            <w:r>
              <w:rPr>
                <w:noProof/>
                <w:webHidden/>
              </w:rPr>
              <w:instrText xml:space="preserve"> PAGEREF _Toc464818147 \h </w:instrText>
            </w:r>
            <w:r>
              <w:rPr>
                <w:noProof/>
                <w:webHidden/>
              </w:rPr>
            </w:r>
            <w:r>
              <w:rPr>
                <w:noProof/>
                <w:webHidden/>
              </w:rPr>
              <w:fldChar w:fldCharType="separate"/>
            </w:r>
            <w:r>
              <w:rPr>
                <w:noProof/>
                <w:webHidden/>
              </w:rPr>
              <w:t>3</w:t>
            </w:r>
            <w:r>
              <w:rPr>
                <w:noProof/>
                <w:webHidden/>
              </w:rPr>
              <w:fldChar w:fldCharType="end"/>
            </w:r>
          </w:hyperlink>
        </w:p>
        <w:p w:rsidR="00D75FC6" w:rsidRDefault="00D75FC6">
          <w:pPr>
            <w:pStyle w:val="TOC3"/>
            <w:tabs>
              <w:tab w:val="right" w:leader="dot" w:pos="8630"/>
            </w:tabs>
            <w:rPr>
              <w:rFonts w:eastAsiaTheme="minorEastAsia"/>
              <w:noProof/>
              <w:color w:val="auto"/>
            </w:rPr>
          </w:pPr>
          <w:hyperlink w:anchor="_Toc464818148" w:history="1">
            <w:r w:rsidRPr="00EC5DF4">
              <w:rPr>
                <w:rStyle w:val="Hyperlink"/>
                <w:rFonts w:ascii="Times New Roman" w:hAnsi="Times New Roman" w:cs="Times New Roman"/>
                <w:noProof/>
              </w:rPr>
              <w:t>Parts that we did together:</w:t>
            </w:r>
            <w:r>
              <w:rPr>
                <w:noProof/>
                <w:webHidden/>
              </w:rPr>
              <w:tab/>
            </w:r>
            <w:r>
              <w:rPr>
                <w:noProof/>
                <w:webHidden/>
              </w:rPr>
              <w:fldChar w:fldCharType="begin"/>
            </w:r>
            <w:r>
              <w:rPr>
                <w:noProof/>
                <w:webHidden/>
              </w:rPr>
              <w:instrText xml:space="preserve"> PAGEREF _Toc464818148 \h </w:instrText>
            </w:r>
            <w:r>
              <w:rPr>
                <w:noProof/>
                <w:webHidden/>
              </w:rPr>
            </w:r>
            <w:r>
              <w:rPr>
                <w:noProof/>
                <w:webHidden/>
              </w:rPr>
              <w:fldChar w:fldCharType="separate"/>
            </w:r>
            <w:r>
              <w:rPr>
                <w:noProof/>
                <w:webHidden/>
              </w:rPr>
              <w:t>4</w:t>
            </w:r>
            <w:r>
              <w:rPr>
                <w:noProof/>
                <w:webHidden/>
              </w:rPr>
              <w:fldChar w:fldCharType="end"/>
            </w:r>
          </w:hyperlink>
        </w:p>
        <w:p w:rsidR="00D75FC6" w:rsidRDefault="00D75FC6">
          <w:pPr>
            <w:pStyle w:val="TOC1"/>
            <w:tabs>
              <w:tab w:val="left" w:pos="440"/>
              <w:tab w:val="right" w:leader="dot" w:pos="8630"/>
            </w:tabs>
            <w:rPr>
              <w:rFonts w:eastAsiaTheme="minorEastAsia"/>
              <w:noProof/>
              <w:color w:val="auto"/>
            </w:rPr>
          </w:pPr>
          <w:hyperlink w:anchor="_Toc464818149" w:history="1">
            <w:r w:rsidRPr="00EC5DF4">
              <w:rPr>
                <w:rStyle w:val="Hyperlink"/>
                <w:rFonts w:ascii="Times New Roman" w:hAnsi="Times New Roman" w:cs="Times New Roman"/>
                <w:noProof/>
              </w:rPr>
              <w:t>3.</w:t>
            </w:r>
            <w:r>
              <w:rPr>
                <w:rFonts w:eastAsiaTheme="minorEastAsia"/>
                <w:noProof/>
                <w:color w:val="auto"/>
              </w:rPr>
              <w:tab/>
            </w:r>
            <w:r w:rsidRPr="00EC5DF4">
              <w:rPr>
                <w:rStyle w:val="Hyperlink"/>
                <w:rFonts w:ascii="Times New Roman" w:hAnsi="Times New Roman" w:cs="Times New Roman"/>
                <w:noProof/>
              </w:rPr>
              <w:t>Analysis</w:t>
            </w:r>
            <w:r>
              <w:rPr>
                <w:noProof/>
                <w:webHidden/>
              </w:rPr>
              <w:tab/>
            </w:r>
            <w:r>
              <w:rPr>
                <w:noProof/>
                <w:webHidden/>
              </w:rPr>
              <w:fldChar w:fldCharType="begin"/>
            </w:r>
            <w:r>
              <w:rPr>
                <w:noProof/>
                <w:webHidden/>
              </w:rPr>
              <w:instrText xml:space="preserve"> PAGEREF _Toc464818149 \h </w:instrText>
            </w:r>
            <w:r>
              <w:rPr>
                <w:noProof/>
                <w:webHidden/>
              </w:rPr>
            </w:r>
            <w:r>
              <w:rPr>
                <w:noProof/>
                <w:webHidden/>
              </w:rPr>
              <w:fldChar w:fldCharType="separate"/>
            </w:r>
            <w:r>
              <w:rPr>
                <w:noProof/>
                <w:webHidden/>
              </w:rPr>
              <w:t>4</w:t>
            </w:r>
            <w:r>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50" w:history="1">
            <w:r w:rsidRPr="00EC5DF4">
              <w:rPr>
                <w:rStyle w:val="Hyperlink"/>
                <w:rFonts w:ascii="Times New Roman" w:hAnsi="Times New Roman" w:cs="Times New Roman"/>
                <w:noProof/>
              </w:rPr>
              <w:t>3.1.</w:t>
            </w:r>
            <w:r>
              <w:rPr>
                <w:rFonts w:eastAsiaTheme="minorEastAsia"/>
                <w:noProof/>
                <w:color w:val="auto"/>
              </w:rPr>
              <w:tab/>
            </w:r>
            <w:r w:rsidRPr="00EC5DF4">
              <w:rPr>
                <w:rStyle w:val="Hyperlink"/>
                <w:rFonts w:ascii="Times New Roman" w:hAnsi="Times New Roman" w:cs="Times New Roman"/>
                <w:noProof/>
              </w:rPr>
              <w:t>DOMAIN</w:t>
            </w:r>
            <w:r>
              <w:rPr>
                <w:noProof/>
                <w:webHidden/>
              </w:rPr>
              <w:tab/>
            </w:r>
            <w:r>
              <w:rPr>
                <w:noProof/>
                <w:webHidden/>
              </w:rPr>
              <w:fldChar w:fldCharType="begin"/>
            </w:r>
            <w:r>
              <w:rPr>
                <w:noProof/>
                <w:webHidden/>
              </w:rPr>
              <w:instrText xml:space="preserve"> PAGEREF _Toc464818150 \h </w:instrText>
            </w:r>
            <w:r>
              <w:rPr>
                <w:noProof/>
                <w:webHidden/>
              </w:rPr>
            </w:r>
            <w:r>
              <w:rPr>
                <w:noProof/>
                <w:webHidden/>
              </w:rPr>
              <w:fldChar w:fldCharType="separate"/>
            </w:r>
            <w:r>
              <w:rPr>
                <w:noProof/>
                <w:webHidden/>
              </w:rPr>
              <w:t>4</w:t>
            </w:r>
            <w:r>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51" w:history="1">
            <w:r w:rsidRPr="00EC5DF4">
              <w:rPr>
                <w:rStyle w:val="Hyperlink"/>
                <w:rFonts w:ascii="Times New Roman" w:hAnsi="Times New Roman" w:cs="Times New Roman"/>
                <w:noProof/>
              </w:rPr>
              <w:t>3.2.</w:t>
            </w:r>
            <w:r>
              <w:rPr>
                <w:rFonts w:eastAsiaTheme="minorEastAsia"/>
                <w:noProof/>
                <w:color w:val="auto"/>
              </w:rPr>
              <w:tab/>
            </w:r>
            <w:r w:rsidRPr="00EC5DF4">
              <w:rPr>
                <w:rStyle w:val="Hyperlink"/>
                <w:rFonts w:ascii="Times New Roman" w:hAnsi="Times New Roman" w:cs="Times New Roman"/>
                <w:noProof/>
              </w:rPr>
              <w:t>Problem with existing code</w:t>
            </w:r>
            <w:r>
              <w:rPr>
                <w:noProof/>
                <w:webHidden/>
              </w:rPr>
              <w:tab/>
            </w:r>
            <w:r>
              <w:rPr>
                <w:noProof/>
                <w:webHidden/>
              </w:rPr>
              <w:fldChar w:fldCharType="begin"/>
            </w:r>
            <w:r>
              <w:rPr>
                <w:noProof/>
                <w:webHidden/>
              </w:rPr>
              <w:instrText xml:space="preserve"> PAGEREF _Toc464818151 \h </w:instrText>
            </w:r>
            <w:r>
              <w:rPr>
                <w:noProof/>
                <w:webHidden/>
              </w:rPr>
            </w:r>
            <w:r>
              <w:rPr>
                <w:noProof/>
                <w:webHidden/>
              </w:rPr>
              <w:fldChar w:fldCharType="separate"/>
            </w:r>
            <w:r>
              <w:rPr>
                <w:noProof/>
                <w:webHidden/>
              </w:rPr>
              <w:t>4</w:t>
            </w:r>
            <w:r>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52" w:history="1">
            <w:r w:rsidRPr="00EC5DF4">
              <w:rPr>
                <w:rStyle w:val="Hyperlink"/>
                <w:rFonts w:ascii="Times New Roman" w:hAnsi="Times New Roman" w:cs="Times New Roman"/>
                <w:noProof/>
              </w:rPr>
              <w:t>3.3.</w:t>
            </w:r>
            <w:r>
              <w:rPr>
                <w:rFonts w:eastAsiaTheme="minorEastAsia"/>
                <w:noProof/>
                <w:color w:val="auto"/>
              </w:rPr>
              <w:tab/>
            </w:r>
            <w:r w:rsidRPr="00EC5DF4">
              <w:rPr>
                <w:rStyle w:val="Hyperlink"/>
                <w:rFonts w:ascii="Times New Roman" w:hAnsi="Times New Roman" w:cs="Times New Roman"/>
                <w:noProof/>
              </w:rPr>
              <w:t>Proposal for the problem</w:t>
            </w:r>
            <w:r>
              <w:rPr>
                <w:noProof/>
                <w:webHidden/>
              </w:rPr>
              <w:tab/>
            </w:r>
            <w:r>
              <w:rPr>
                <w:noProof/>
                <w:webHidden/>
              </w:rPr>
              <w:fldChar w:fldCharType="begin"/>
            </w:r>
            <w:r>
              <w:rPr>
                <w:noProof/>
                <w:webHidden/>
              </w:rPr>
              <w:instrText xml:space="preserve"> PAGEREF _Toc464818152 \h </w:instrText>
            </w:r>
            <w:r>
              <w:rPr>
                <w:noProof/>
                <w:webHidden/>
              </w:rPr>
            </w:r>
            <w:r>
              <w:rPr>
                <w:noProof/>
                <w:webHidden/>
              </w:rPr>
              <w:fldChar w:fldCharType="separate"/>
            </w:r>
            <w:r>
              <w:rPr>
                <w:noProof/>
                <w:webHidden/>
              </w:rPr>
              <w:t>4</w:t>
            </w:r>
            <w:r>
              <w:rPr>
                <w:noProof/>
                <w:webHidden/>
              </w:rPr>
              <w:fldChar w:fldCharType="end"/>
            </w:r>
          </w:hyperlink>
        </w:p>
        <w:p w:rsidR="00D75FC6" w:rsidRDefault="00D75FC6">
          <w:pPr>
            <w:pStyle w:val="TOC1"/>
            <w:tabs>
              <w:tab w:val="left" w:pos="440"/>
              <w:tab w:val="right" w:leader="dot" w:pos="8630"/>
            </w:tabs>
            <w:rPr>
              <w:rFonts w:eastAsiaTheme="minorEastAsia"/>
              <w:noProof/>
              <w:color w:val="auto"/>
            </w:rPr>
          </w:pPr>
          <w:hyperlink w:anchor="_Toc464818153" w:history="1">
            <w:r w:rsidRPr="00EC5DF4">
              <w:rPr>
                <w:rStyle w:val="Hyperlink"/>
                <w:rFonts w:ascii="Times New Roman" w:hAnsi="Times New Roman" w:cs="Times New Roman"/>
                <w:noProof/>
              </w:rPr>
              <w:t>4.</w:t>
            </w:r>
            <w:r>
              <w:rPr>
                <w:rFonts w:eastAsiaTheme="minorEastAsia"/>
                <w:noProof/>
                <w:color w:val="auto"/>
              </w:rPr>
              <w:tab/>
            </w:r>
            <w:r w:rsidRPr="00EC5DF4">
              <w:rPr>
                <w:rStyle w:val="Hyperlink"/>
                <w:rFonts w:ascii="Times New Roman" w:hAnsi="Times New Roman" w:cs="Times New Roman"/>
                <w:noProof/>
              </w:rPr>
              <w:t>Knowledge Base Design</w:t>
            </w:r>
            <w:r>
              <w:rPr>
                <w:noProof/>
                <w:webHidden/>
              </w:rPr>
              <w:tab/>
            </w:r>
            <w:r>
              <w:rPr>
                <w:noProof/>
                <w:webHidden/>
              </w:rPr>
              <w:fldChar w:fldCharType="begin"/>
            </w:r>
            <w:r>
              <w:rPr>
                <w:noProof/>
                <w:webHidden/>
              </w:rPr>
              <w:instrText xml:space="preserve"> PAGEREF _Toc464818153 \h </w:instrText>
            </w:r>
            <w:r>
              <w:rPr>
                <w:noProof/>
                <w:webHidden/>
              </w:rPr>
            </w:r>
            <w:r>
              <w:rPr>
                <w:noProof/>
                <w:webHidden/>
              </w:rPr>
              <w:fldChar w:fldCharType="separate"/>
            </w:r>
            <w:r>
              <w:rPr>
                <w:noProof/>
                <w:webHidden/>
              </w:rPr>
              <w:t>4</w:t>
            </w:r>
            <w:r>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54" w:history="1">
            <w:r w:rsidRPr="00EC5DF4">
              <w:rPr>
                <w:rStyle w:val="Hyperlink"/>
                <w:rFonts w:ascii="Times New Roman" w:hAnsi="Times New Roman" w:cs="Times New Roman"/>
                <w:noProof/>
              </w:rPr>
              <w:t>4.1.</w:t>
            </w:r>
            <w:r>
              <w:rPr>
                <w:rFonts w:eastAsiaTheme="minorEastAsia"/>
                <w:noProof/>
                <w:color w:val="auto"/>
              </w:rPr>
              <w:tab/>
            </w:r>
            <w:r w:rsidRPr="00EC5DF4">
              <w:rPr>
                <w:rStyle w:val="Hyperlink"/>
                <w:rFonts w:ascii="Times New Roman" w:hAnsi="Times New Roman" w:cs="Times New Roman"/>
                <w:noProof/>
              </w:rPr>
              <w:t>Decision Tree</w:t>
            </w:r>
            <w:r>
              <w:rPr>
                <w:noProof/>
                <w:webHidden/>
              </w:rPr>
              <w:tab/>
            </w:r>
            <w:r>
              <w:rPr>
                <w:noProof/>
                <w:webHidden/>
              </w:rPr>
              <w:fldChar w:fldCharType="begin"/>
            </w:r>
            <w:r>
              <w:rPr>
                <w:noProof/>
                <w:webHidden/>
              </w:rPr>
              <w:instrText xml:space="preserve"> PAGEREF _Toc464818154 \h </w:instrText>
            </w:r>
            <w:r>
              <w:rPr>
                <w:noProof/>
                <w:webHidden/>
              </w:rPr>
            </w:r>
            <w:r>
              <w:rPr>
                <w:noProof/>
                <w:webHidden/>
              </w:rPr>
              <w:fldChar w:fldCharType="separate"/>
            </w:r>
            <w:r>
              <w:rPr>
                <w:noProof/>
                <w:webHidden/>
              </w:rPr>
              <w:t>5</w:t>
            </w:r>
            <w:r>
              <w:rPr>
                <w:noProof/>
                <w:webHidden/>
              </w:rPr>
              <w:fldChar w:fldCharType="end"/>
            </w:r>
          </w:hyperlink>
        </w:p>
        <w:p w:rsidR="00D75FC6" w:rsidRDefault="00D75FC6">
          <w:pPr>
            <w:pStyle w:val="TOC3"/>
            <w:tabs>
              <w:tab w:val="left" w:pos="1320"/>
              <w:tab w:val="right" w:leader="dot" w:pos="8630"/>
            </w:tabs>
            <w:rPr>
              <w:rFonts w:eastAsiaTheme="minorEastAsia"/>
              <w:noProof/>
              <w:color w:val="auto"/>
            </w:rPr>
          </w:pPr>
          <w:hyperlink w:anchor="_Toc464818155" w:history="1">
            <w:r w:rsidRPr="00EC5DF4">
              <w:rPr>
                <w:rStyle w:val="Hyperlink"/>
                <w:rFonts w:ascii="Times New Roman" w:hAnsi="Times New Roman" w:cs="Times New Roman"/>
                <w:noProof/>
              </w:rPr>
              <w:t>4.1.1.</w:t>
            </w:r>
            <w:r>
              <w:rPr>
                <w:rFonts w:eastAsiaTheme="minorEastAsia"/>
                <w:noProof/>
                <w:color w:val="auto"/>
              </w:rPr>
              <w:tab/>
            </w:r>
            <w:r w:rsidRPr="00EC5DF4">
              <w:rPr>
                <w:rStyle w:val="Hyperlink"/>
                <w:rFonts w:ascii="Times New Roman" w:hAnsi="Times New Roman" w:cs="Times New Roman"/>
                <w:noProof/>
              </w:rPr>
              <w:t>Backward Chaining Decision Tree</w:t>
            </w:r>
            <w:r>
              <w:rPr>
                <w:noProof/>
                <w:webHidden/>
              </w:rPr>
              <w:tab/>
            </w:r>
            <w:r>
              <w:rPr>
                <w:noProof/>
                <w:webHidden/>
              </w:rPr>
              <w:fldChar w:fldCharType="begin"/>
            </w:r>
            <w:r>
              <w:rPr>
                <w:noProof/>
                <w:webHidden/>
              </w:rPr>
              <w:instrText xml:space="preserve"> PAGEREF _Toc464818155 \h </w:instrText>
            </w:r>
            <w:r>
              <w:rPr>
                <w:noProof/>
                <w:webHidden/>
              </w:rPr>
            </w:r>
            <w:r>
              <w:rPr>
                <w:noProof/>
                <w:webHidden/>
              </w:rPr>
              <w:fldChar w:fldCharType="separate"/>
            </w:r>
            <w:r>
              <w:rPr>
                <w:noProof/>
                <w:webHidden/>
              </w:rPr>
              <w:t>5</w:t>
            </w:r>
            <w:r>
              <w:rPr>
                <w:noProof/>
                <w:webHidden/>
              </w:rPr>
              <w:fldChar w:fldCharType="end"/>
            </w:r>
          </w:hyperlink>
        </w:p>
        <w:p w:rsidR="00D75FC6" w:rsidRDefault="00D75FC6">
          <w:pPr>
            <w:pStyle w:val="TOC1"/>
            <w:tabs>
              <w:tab w:val="left" w:pos="440"/>
              <w:tab w:val="right" w:leader="dot" w:pos="8630"/>
            </w:tabs>
            <w:rPr>
              <w:rFonts w:eastAsiaTheme="minorEastAsia"/>
              <w:noProof/>
              <w:color w:val="auto"/>
            </w:rPr>
          </w:pPr>
          <w:hyperlink w:anchor="_Toc464818156" w:history="1">
            <w:r w:rsidRPr="00EC5DF4">
              <w:rPr>
                <w:rStyle w:val="Hyperlink"/>
                <w:rFonts w:ascii="Times New Roman" w:hAnsi="Times New Roman" w:cs="Times New Roman"/>
                <w:noProof/>
              </w:rPr>
              <w:t>5.</w:t>
            </w:r>
            <w:r>
              <w:rPr>
                <w:rFonts w:eastAsiaTheme="minorEastAsia"/>
                <w:noProof/>
                <w:color w:val="auto"/>
              </w:rPr>
              <w:tab/>
            </w:r>
            <w:r w:rsidRPr="00EC5DF4">
              <w:rPr>
                <w:rStyle w:val="Hyperlink"/>
                <w:rFonts w:ascii="Times New Roman" w:hAnsi="Times New Roman" w:cs="Times New Roman"/>
                <w:noProof/>
              </w:rPr>
              <w:t>Inference Engine</w:t>
            </w:r>
            <w:r>
              <w:rPr>
                <w:noProof/>
                <w:webHidden/>
              </w:rPr>
              <w:tab/>
            </w:r>
            <w:r>
              <w:rPr>
                <w:noProof/>
                <w:webHidden/>
              </w:rPr>
              <w:fldChar w:fldCharType="begin"/>
            </w:r>
            <w:r>
              <w:rPr>
                <w:noProof/>
                <w:webHidden/>
              </w:rPr>
              <w:instrText xml:space="preserve"> PAGEREF _Toc464818156 \h </w:instrText>
            </w:r>
            <w:r>
              <w:rPr>
                <w:noProof/>
                <w:webHidden/>
              </w:rPr>
            </w:r>
            <w:r>
              <w:rPr>
                <w:noProof/>
                <w:webHidden/>
              </w:rPr>
              <w:fldChar w:fldCharType="separate"/>
            </w:r>
            <w:r>
              <w:rPr>
                <w:noProof/>
                <w:webHidden/>
              </w:rPr>
              <w:t>7</w:t>
            </w:r>
            <w:r>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57" w:history="1">
            <w:r w:rsidRPr="00EC5DF4">
              <w:rPr>
                <w:rStyle w:val="Hyperlink"/>
                <w:rFonts w:ascii="Times New Roman" w:hAnsi="Times New Roman" w:cs="Times New Roman"/>
                <w:noProof/>
              </w:rPr>
              <w:t>5.1.</w:t>
            </w:r>
            <w:r>
              <w:rPr>
                <w:rFonts w:eastAsiaTheme="minorEastAsia"/>
                <w:noProof/>
                <w:color w:val="auto"/>
              </w:rPr>
              <w:tab/>
            </w:r>
            <w:r w:rsidRPr="00EC5DF4">
              <w:rPr>
                <w:rStyle w:val="Hyperlink"/>
                <w:rFonts w:ascii="Times New Roman" w:hAnsi="Times New Roman" w:cs="Times New Roman"/>
                <w:noProof/>
              </w:rPr>
              <w:t>Backward Chaining:</w:t>
            </w:r>
            <w:r>
              <w:rPr>
                <w:noProof/>
                <w:webHidden/>
              </w:rPr>
              <w:tab/>
            </w:r>
            <w:r>
              <w:rPr>
                <w:noProof/>
                <w:webHidden/>
              </w:rPr>
              <w:fldChar w:fldCharType="begin"/>
            </w:r>
            <w:r>
              <w:rPr>
                <w:noProof/>
                <w:webHidden/>
              </w:rPr>
              <w:instrText xml:space="preserve"> PAGEREF _Toc464818157 \h </w:instrText>
            </w:r>
            <w:r>
              <w:rPr>
                <w:noProof/>
                <w:webHidden/>
              </w:rPr>
            </w:r>
            <w:r>
              <w:rPr>
                <w:noProof/>
                <w:webHidden/>
              </w:rPr>
              <w:fldChar w:fldCharType="separate"/>
            </w:r>
            <w:r>
              <w:rPr>
                <w:noProof/>
                <w:webHidden/>
              </w:rPr>
              <w:t>7</w:t>
            </w:r>
            <w:r>
              <w:rPr>
                <w:noProof/>
                <w:webHidden/>
              </w:rPr>
              <w:fldChar w:fldCharType="end"/>
            </w:r>
          </w:hyperlink>
        </w:p>
        <w:p w:rsidR="00D75FC6" w:rsidRDefault="00D75FC6">
          <w:pPr>
            <w:pStyle w:val="TOC2"/>
            <w:tabs>
              <w:tab w:val="left" w:pos="880"/>
              <w:tab w:val="right" w:leader="dot" w:pos="8630"/>
            </w:tabs>
            <w:rPr>
              <w:rFonts w:eastAsiaTheme="minorEastAsia"/>
              <w:noProof/>
              <w:color w:val="auto"/>
            </w:rPr>
          </w:pPr>
          <w:hyperlink w:anchor="_Toc464818158" w:history="1">
            <w:r w:rsidRPr="00EC5DF4">
              <w:rPr>
                <w:rStyle w:val="Hyperlink"/>
                <w:rFonts w:ascii="Times New Roman" w:hAnsi="Times New Roman" w:cs="Times New Roman"/>
                <w:noProof/>
              </w:rPr>
              <w:t>5.2.</w:t>
            </w:r>
            <w:r>
              <w:rPr>
                <w:rFonts w:eastAsiaTheme="minorEastAsia"/>
                <w:noProof/>
                <w:color w:val="auto"/>
              </w:rPr>
              <w:tab/>
            </w:r>
            <w:r w:rsidRPr="00EC5DF4">
              <w:rPr>
                <w:rStyle w:val="Hyperlink"/>
                <w:rFonts w:ascii="Times New Roman" w:hAnsi="Times New Roman" w:cs="Times New Roman"/>
                <w:noProof/>
              </w:rPr>
              <w:t>Forward chaining:</w:t>
            </w:r>
            <w:r>
              <w:rPr>
                <w:noProof/>
                <w:webHidden/>
              </w:rPr>
              <w:tab/>
            </w:r>
            <w:r>
              <w:rPr>
                <w:noProof/>
                <w:webHidden/>
              </w:rPr>
              <w:fldChar w:fldCharType="begin"/>
            </w:r>
            <w:r>
              <w:rPr>
                <w:noProof/>
                <w:webHidden/>
              </w:rPr>
              <w:instrText xml:space="preserve"> PAGEREF _Toc464818158 \h </w:instrText>
            </w:r>
            <w:r>
              <w:rPr>
                <w:noProof/>
                <w:webHidden/>
              </w:rPr>
            </w:r>
            <w:r>
              <w:rPr>
                <w:noProof/>
                <w:webHidden/>
              </w:rPr>
              <w:fldChar w:fldCharType="separate"/>
            </w:r>
            <w:r>
              <w:rPr>
                <w:noProof/>
                <w:webHidden/>
              </w:rPr>
              <w:t>7</w:t>
            </w:r>
            <w:r>
              <w:rPr>
                <w:noProof/>
                <w:webHidden/>
              </w:rPr>
              <w:fldChar w:fldCharType="end"/>
            </w:r>
          </w:hyperlink>
        </w:p>
        <w:p w:rsidR="00D75FC6" w:rsidRDefault="00D75FC6">
          <w:pPr>
            <w:pStyle w:val="TOC1"/>
            <w:tabs>
              <w:tab w:val="left" w:pos="440"/>
              <w:tab w:val="right" w:leader="dot" w:pos="8630"/>
            </w:tabs>
            <w:rPr>
              <w:rFonts w:eastAsiaTheme="minorEastAsia"/>
              <w:noProof/>
              <w:color w:val="auto"/>
            </w:rPr>
          </w:pPr>
          <w:hyperlink w:anchor="_Toc464818159" w:history="1">
            <w:r w:rsidRPr="00EC5DF4">
              <w:rPr>
                <w:rStyle w:val="Hyperlink"/>
                <w:rFonts w:ascii="Times New Roman" w:hAnsi="Times New Roman" w:cs="Times New Roman"/>
                <w:noProof/>
              </w:rPr>
              <w:t>6.</w:t>
            </w:r>
            <w:r>
              <w:rPr>
                <w:rFonts w:eastAsiaTheme="minorEastAsia"/>
                <w:noProof/>
                <w:color w:val="auto"/>
              </w:rPr>
              <w:tab/>
            </w:r>
            <w:r w:rsidRPr="00EC5DF4">
              <w:rPr>
                <w:rStyle w:val="Hyperlink"/>
                <w:rFonts w:ascii="Times New Roman" w:hAnsi="Times New Roman" w:cs="Times New Roman"/>
                <w:noProof/>
              </w:rPr>
              <w:t>Program Implementation</w:t>
            </w:r>
            <w:r>
              <w:rPr>
                <w:noProof/>
                <w:webHidden/>
              </w:rPr>
              <w:tab/>
            </w:r>
            <w:r>
              <w:rPr>
                <w:noProof/>
                <w:webHidden/>
              </w:rPr>
              <w:fldChar w:fldCharType="begin"/>
            </w:r>
            <w:r>
              <w:rPr>
                <w:noProof/>
                <w:webHidden/>
              </w:rPr>
              <w:instrText xml:space="preserve"> PAGEREF _Toc464818159 \h </w:instrText>
            </w:r>
            <w:r>
              <w:rPr>
                <w:noProof/>
                <w:webHidden/>
              </w:rPr>
            </w:r>
            <w:r>
              <w:rPr>
                <w:noProof/>
                <w:webHidden/>
              </w:rPr>
              <w:fldChar w:fldCharType="separate"/>
            </w:r>
            <w:r>
              <w:rPr>
                <w:noProof/>
                <w:webHidden/>
              </w:rPr>
              <w:t>7</w:t>
            </w:r>
            <w:r>
              <w:rPr>
                <w:noProof/>
                <w:webHidden/>
              </w:rPr>
              <w:fldChar w:fldCharType="end"/>
            </w:r>
          </w:hyperlink>
        </w:p>
        <w:p w:rsidR="00D75FC6" w:rsidRDefault="00D75FC6">
          <w:pPr>
            <w:pStyle w:val="TOC1"/>
            <w:tabs>
              <w:tab w:val="left" w:pos="440"/>
              <w:tab w:val="right" w:leader="dot" w:pos="8630"/>
            </w:tabs>
            <w:rPr>
              <w:rFonts w:eastAsiaTheme="minorEastAsia"/>
              <w:noProof/>
              <w:color w:val="auto"/>
            </w:rPr>
          </w:pPr>
          <w:hyperlink w:anchor="_Toc464818160" w:history="1">
            <w:r w:rsidRPr="00EC5DF4">
              <w:rPr>
                <w:rStyle w:val="Hyperlink"/>
                <w:rFonts w:ascii="Times New Roman" w:hAnsi="Times New Roman" w:cs="Times New Roman"/>
                <w:noProof/>
              </w:rPr>
              <w:t>7.</w:t>
            </w:r>
            <w:r>
              <w:rPr>
                <w:rFonts w:eastAsiaTheme="minorEastAsia"/>
                <w:noProof/>
                <w:color w:val="auto"/>
              </w:rPr>
              <w:tab/>
            </w:r>
            <w:r w:rsidRPr="00EC5DF4">
              <w:rPr>
                <w:rStyle w:val="Hyperlink"/>
                <w:rFonts w:ascii="Times New Roman" w:hAnsi="Times New Roman" w:cs="Times New Roman"/>
                <w:noProof/>
              </w:rPr>
              <w:t>Analysis of Program – Original Code vs. Student code</w:t>
            </w:r>
            <w:r>
              <w:rPr>
                <w:noProof/>
                <w:webHidden/>
              </w:rPr>
              <w:tab/>
            </w:r>
            <w:r>
              <w:rPr>
                <w:noProof/>
                <w:webHidden/>
              </w:rPr>
              <w:fldChar w:fldCharType="begin"/>
            </w:r>
            <w:r>
              <w:rPr>
                <w:noProof/>
                <w:webHidden/>
              </w:rPr>
              <w:instrText xml:space="preserve"> PAGEREF _Toc464818160 \h </w:instrText>
            </w:r>
            <w:r>
              <w:rPr>
                <w:noProof/>
                <w:webHidden/>
              </w:rPr>
            </w:r>
            <w:r>
              <w:rPr>
                <w:noProof/>
                <w:webHidden/>
              </w:rPr>
              <w:fldChar w:fldCharType="separate"/>
            </w:r>
            <w:r>
              <w:rPr>
                <w:noProof/>
                <w:webHidden/>
              </w:rPr>
              <w:t>14</w:t>
            </w:r>
            <w:r>
              <w:rPr>
                <w:noProof/>
                <w:webHidden/>
              </w:rPr>
              <w:fldChar w:fldCharType="end"/>
            </w:r>
          </w:hyperlink>
        </w:p>
        <w:p w:rsidR="00D75FC6" w:rsidRDefault="00D75FC6">
          <w:pPr>
            <w:pStyle w:val="TOC3"/>
            <w:tabs>
              <w:tab w:val="right" w:leader="dot" w:pos="8630"/>
            </w:tabs>
            <w:rPr>
              <w:rFonts w:eastAsiaTheme="minorEastAsia"/>
              <w:noProof/>
              <w:color w:val="auto"/>
            </w:rPr>
          </w:pPr>
          <w:hyperlink w:anchor="_Toc464818161" w:history="1">
            <w:r w:rsidRPr="00EC5DF4">
              <w:rPr>
                <w:rStyle w:val="Hyperlink"/>
                <w:rFonts w:ascii="Times New Roman" w:hAnsi="Times New Roman" w:cs="Times New Roman"/>
                <w:noProof/>
              </w:rPr>
              <w:t>7</w:t>
            </w:r>
            <w:r w:rsidRPr="00EC5DF4">
              <w:rPr>
                <w:rStyle w:val="Hyperlink"/>
                <w:caps/>
                <w:noProof/>
              </w:rPr>
              <w:t>.1 Readability</w:t>
            </w:r>
            <w:r>
              <w:rPr>
                <w:noProof/>
                <w:webHidden/>
              </w:rPr>
              <w:tab/>
            </w:r>
            <w:r>
              <w:rPr>
                <w:noProof/>
                <w:webHidden/>
              </w:rPr>
              <w:fldChar w:fldCharType="begin"/>
            </w:r>
            <w:r>
              <w:rPr>
                <w:noProof/>
                <w:webHidden/>
              </w:rPr>
              <w:instrText xml:space="preserve"> PAGEREF _Toc464818161 \h </w:instrText>
            </w:r>
            <w:r>
              <w:rPr>
                <w:noProof/>
                <w:webHidden/>
              </w:rPr>
            </w:r>
            <w:r>
              <w:rPr>
                <w:noProof/>
                <w:webHidden/>
              </w:rPr>
              <w:fldChar w:fldCharType="separate"/>
            </w:r>
            <w:r>
              <w:rPr>
                <w:noProof/>
                <w:webHidden/>
              </w:rPr>
              <w:t>14</w:t>
            </w:r>
            <w:r>
              <w:rPr>
                <w:noProof/>
                <w:webHidden/>
              </w:rPr>
              <w:fldChar w:fldCharType="end"/>
            </w:r>
          </w:hyperlink>
        </w:p>
        <w:p w:rsidR="00D75FC6" w:rsidRDefault="00D75FC6">
          <w:pPr>
            <w:pStyle w:val="TOC3"/>
            <w:tabs>
              <w:tab w:val="left" w:pos="880"/>
              <w:tab w:val="right" w:leader="dot" w:pos="8630"/>
            </w:tabs>
            <w:rPr>
              <w:rFonts w:eastAsiaTheme="minorEastAsia"/>
              <w:noProof/>
              <w:color w:val="auto"/>
            </w:rPr>
          </w:pPr>
          <w:hyperlink w:anchor="_Toc464818162" w:history="1">
            <w:r w:rsidRPr="00EC5DF4">
              <w:rPr>
                <w:rStyle w:val="Hyperlink"/>
                <w:noProof/>
              </w:rPr>
              <w:t>2.</w:t>
            </w:r>
            <w:r>
              <w:rPr>
                <w:rFonts w:eastAsiaTheme="minorEastAsia"/>
                <w:noProof/>
                <w:color w:val="auto"/>
              </w:rPr>
              <w:tab/>
            </w:r>
            <w:r w:rsidRPr="00EC5DF4">
              <w:rPr>
                <w:rStyle w:val="Hyperlink"/>
                <w:noProof/>
              </w:rPr>
              <w:t>Maintainability</w:t>
            </w:r>
            <w:r>
              <w:rPr>
                <w:noProof/>
                <w:webHidden/>
              </w:rPr>
              <w:tab/>
            </w:r>
            <w:r>
              <w:rPr>
                <w:noProof/>
                <w:webHidden/>
              </w:rPr>
              <w:fldChar w:fldCharType="begin"/>
            </w:r>
            <w:r>
              <w:rPr>
                <w:noProof/>
                <w:webHidden/>
              </w:rPr>
              <w:instrText xml:space="preserve"> PAGEREF _Toc464818162 \h </w:instrText>
            </w:r>
            <w:r>
              <w:rPr>
                <w:noProof/>
                <w:webHidden/>
              </w:rPr>
            </w:r>
            <w:r>
              <w:rPr>
                <w:noProof/>
                <w:webHidden/>
              </w:rPr>
              <w:fldChar w:fldCharType="separate"/>
            </w:r>
            <w:r>
              <w:rPr>
                <w:noProof/>
                <w:webHidden/>
              </w:rPr>
              <w:t>16</w:t>
            </w:r>
            <w:r>
              <w:rPr>
                <w:noProof/>
                <w:webHidden/>
              </w:rPr>
              <w:fldChar w:fldCharType="end"/>
            </w:r>
          </w:hyperlink>
        </w:p>
        <w:p w:rsidR="00D75FC6" w:rsidRDefault="00D75FC6">
          <w:pPr>
            <w:pStyle w:val="TOC3"/>
            <w:tabs>
              <w:tab w:val="left" w:pos="880"/>
              <w:tab w:val="right" w:leader="dot" w:pos="8630"/>
            </w:tabs>
            <w:rPr>
              <w:rFonts w:eastAsiaTheme="minorEastAsia"/>
              <w:noProof/>
              <w:color w:val="auto"/>
            </w:rPr>
          </w:pPr>
          <w:hyperlink w:anchor="_Toc464818163" w:history="1">
            <w:r w:rsidRPr="00EC5DF4">
              <w:rPr>
                <w:rStyle w:val="Hyperlink"/>
                <w:noProof/>
              </w:rPr>
              <w:t>3.</w:t>
            </w:r>
            <w:r>
              <w:rPr>
                <w:rFonts w:eastAsiaTheme="minorEastAsia"/>
                <w:noProof/>
                <w:color w:val="auto"/>
              </w:rPr>
              <w:tab/>
            </w:r>
            <w:r w:rsidRPr="00EC5DF4">
              <w:rPr>
                <w:rStyle w:val="Hyperlink"/>
                <w:noProof/>
              </w:rPr>
              <w:t>Reusability</w:t>
            </w:r>
            <w:r>
              <w:rPr>
                <w:noProof/>
                <w:webHidden/>
              </w:rPr>
              <w:tab/>
            </w:r>
            <w:r>
              <w:rPr>
                <w:noProof/>
                <w:webHidden/>
              </w:rPr>
              <w:fldChar w:fldCharType="begin"/>
            </w:r>
            <w:r>
              <w:rPr>
                <w:noProof/>
                <w:webHidden/>
              </w:rPr>
              <w:instrText xml:space="preserve"> PAGEREF _Toc464818163 \h </w:instrText>
            </w:r>
            <w:r>
              <w:rPr>
                <w:noProof/>
                <w:webHidden/>
              </w:rPr>
            </w:r>
            <w:r>
              <w:rPr>
                <w:noProof/>
                <w:webHidden/>
              </w:rPr>
              <w:fldChar w:fldCharType="separate"/>
            </w:r>
            <w:r>
              <w:rPr>
                <w:noProof/>
                <w:webHidden/>
              </w:rPr>
              <w:t>17</w:t>
            </w:r>
            <w:r>
              <w:rPr>
                <w:noProof/>
                <w:webHidden/>
              </w:rPr>
              <w:fldChar w:fldCharType="end"/>
            </w:r>
          </w:hyperlink>
        </w:p>
        <w:p w:rsidR="00D75FC6" w:rsidRDefault="00D75FC6">
          <w:pPr>
            <w:pStyle w:val="TOC2"/>
            <w:tabs>
              <w:tab w:val="right" w:leader="dot" w:pos="8630"/>
            </w:tabs>
            <w:rPr>
              <w:rFonts w:eastAsiaTheme="minorEastAsia"/>
              <w:noProof/>
              <w:color w:val="auto"/>
            </w:rPr>
          </w:pPr>
          <w:hyperlink w:anchor="_Toc464818164" w:history="1">
            <w:r w:rsidRPr="00EC5DF4">
              <w:rPr>
                <w:rStyle w:val="Hyperlink"/>
                <w:noProof/>
              </w:rPr>
              <w:t>Usability</w:t>
            </w:r>
            <w:r>
              <w:rPr>
                <w:noProof/>
                <w:webHidden/>
              </w:rPr>
              <w:tab/>
            </w:r>
            <w:r>
              <w:rPr>
                <w:noProof/>
                <w:webHidden/>
              </w:rPr>
              <w:fldChar w:fldCharType="begin"/>
            </w:r>
            <w:r>
              <w:rPr>
                <w:noProof/>
                <w:webHidden/>
              </w:rPr>
              <w:instrText xml:space="preserve"> PAGEREF _Toc464818164 \h </w:instrText>
            </w:r>
            <w:r>
              <w:rPr>
                <w:noProof/>
                <w:webHidden/>
              </w:rPr>
            </w:r>
            <w:r>
              <w:rPr>
                <w:noProof/>
                <w:webHidden/>
              </w:rPr>
              <w:fldChar w:fldCharType="separate"/>
            </w:r>
            <w:r>
              <w:rPr>
                <w:noProof/>
                <w:webHidden/>
              </w:rPr>
              <w:t>21</w:t>
            </w:r>
            <w:r>
              <w:rPr>
                <w:noProof/>
                <w:webHidden/>
              </w:rPr>
              <w:fldChar w:fldCharType="end"/>
            </w:r>
          </w:hyperlink>
        </w:p>
        <w:p w:rsidR="00D75FC6" w:rsidRDefault="00D75FC6">
          <w:pPr>
            <w:pStyle w:val="TOC2"/>
            <w:tabs>
              <w:tab w:val="right" w:leader="dot" w:pos="8630"/>
            </w:tabs>
            <w:rPr>
              <w:rFonts w:eastAsiaTheme="minorEastAsia"/>
              <w:noProof/>
              <w:color w:val="auto"/>
            </w:rPr>
          </w:pPr>
          <w:hyperlink w:anchor="_Toc464818165" w:history="1">
            <w:r w:rsidRPr="00EC5DF4">
              <w:rPr>
                <w:rStyle w:val="Hyperlink"/>
                <w:noProof/>
              </w:rPr>
              <w:t>Efficiency</w:t>
            </w:r>
            <w:r>
              <w:rPr>
                <w:noProof/>
                <w:webHidden/>
              </w:rPr>
              <w:tab/>
            </w:r>
            <w:r>
              <w:rPr>
                <w:noProof/>
                <w:webHidden/>
              </w:rPr>
              <w:fldChar w:fldCharType="begin"/>
            </w:r>
            <w:r>
              <w:rPr>
                <w:noProof/>
                <w:webHidden/>
              </w:rPr>
              <w:instrText xml:space="preserve"> PAGEREF _Toc464818165 \h </w:instrText>
            </w:r>
            <w:r>
              <w:rPr>
                <w:noProof/>
                <w:webHidden/>
              </w:rPr>
            </w:r>
            <w:r>
              <w:rPr>
                <w:noProof/>
                <w:webHidden/>
              </w:rPr>
              <w:fldChar w:fldCharType="separate"/>
            </w:r>
            <w:r>
              <w:rPr>
                <w:noProof/>
                <w:webHidden/>
              </w:rPr>
              <w:t>21</w:t>
            </w:r>
            <w:r>
              <w:rPr>
                <w:noProof/>
                <w:webHidden/>
              </w:rPr>
              <w:fldChar w:fldCharType="end"/>
            </w:r>
          </w:hyperlink>
        </w:p>
        <w:p w:rsidR="00D75FC6" w:rsidRDefault="00D75FC6">
          <w:pPr>
            <w:pStyle w:val="TOC1"/>
            <w:tabs>
              <w:tab w:val="left" w:pos="440"/>
              <w:tab w:val="right" w:leader="dot" w:pos="8630"/>
            </w:tabs>
            <w:rPr>
              <w:rFonts w:eastAsiaTheme="minorEastAsia"/>
              <w:noProof/>
              <w:color w:val="auto"/>
            </w:rPr>
          </w:pPr>
          <w:hyperlink w:anchor="_Toc464818166" w:history="1">
            <w:r w:rsidRPr="00EC5DF4">
              <w:rPr>
                <w:rStyle w:val="Hyperlink"/>
                <w:rFonts w:ascii="Times New Roman" w:hAnsi="Times New Roman" w:cs="Times New Roman"/>
                <w:noProof/>
              </w:rPr>
              <w:t>8.</w:t>
            </w:r>
            <w:r>
              <w:rPr>
                <w:rFonts w:eastAsiaTheme="minorEastAsia"/>
                <w:noProof/>
                <w:color w:val="auto"/>
              </w:rPr>
              <w:tab/>
            </w:r>
            <w:r w:rsidRPr="00EC5DF4">
              <w:rPr>
                <w:rStyle w:val="Hyperlink"/>
                <w:rFonts w:ascii="Times New Roman" w:hAnsi="Times New Roman" w:cs="Times New Roman"/>
                <w:noProof/>
              </w:rPr>
              <w:t>Sample Run of Application</w:t>
            </w:r>
            <w:r>
              <w:rPr>
                <w:noProof/>
                <w:webHidden/>
              </w:rPr>
              <w:tab/>
            </w:r>
            <w:r>
              <w:rPr>
                <w:noProof/>
                <w:webHidden/>
              </w:rPr>
              <w:fldChar w:fldCharType="begin"/>
            </w:r>
            <w:r>
              <w:rPr>
                <w:noProof/>
                <w:webHidden/>
              </w:rPr>
              <w:instrText xml:space="preserve"> PAGEREF _Toc464818166 \h </w:instrText>
            </w:r>
            <w:r>
              <w:rPr>
                <w:noProof/>
                <w:webHidden/>
              </w:rPr>
            </w:r>
            <w:r>
              <w:rPr>
                <w:noProof/>
                <w:webHidden/>
              </w:rPr>
              <w:fldChar w:fldCharType="separate"/>
            </w:r>
            <w:r>
              <w:rPr>
                <w:noProof/>
                <w:webHidden/>
              </w:rPr>
              <w:t>23</w:t>
            </w:r>
            <w:r>
              <w:rPr>
                <w:noProof/>
                <w:webHidden/>
              </w:rPr>
              <w:fldChar w:fldCharType="end"/>
            </w:r>
          </w:hyperlink>
        </w:p>
        <w:p w:rsidR="00D75FC6" w:rsidRDefault="00D75FC6">
          <w:pPr>
            <w:pStyle w:val="TOC1"/>
            <w:tabs>
              <w:tab w:val="left" w:pos="440"/>
              <w:tab w:val="right" w:leader="dot" w:pos="8630"/>
            </w:tabs>
            <w:rPr>
              <w:rFonts w:eastAsiaTheme="minorEastAsia"/>
              <w:noProof/>
              <w:color w:val="auto"/>
            </w:rPr>
          </w:pPr>
          <w:hyperlink w:anchor="_Toc464818167" w:history="1">
            <w:r w:rsidRPr="00EC5DF4">
              <w:rPr>
                <w:rStyle w:val="Hyperlink"/>
                <w:rFonts w:ascii="Times New Roman" w:hAnsi="Times New Roman" w:cs="Times New Roman"/>
                <w:noProof/>
              </w:rPr>
              <w:t>9.</w:t>
            </w:r>
            <w:r>
              <w:rPr>
                <w:rFonts w:eastAsiaTheme="minorEastAsia"/>
                <w:noProof/>
                <w:color w:val="auto"/>
              </w:rPr>
              <w:tab/>
            </w:r>
            <w:r w:rsidRPr="00EC5DF4">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_Toc464818167 \h </w:instrText>
            </w:r>
            <w:r>
              <w:rPr>
                <w:noProof/>
                <w:webHidden/>
              </w:rPr>
            </w:r>
            <w:r>
              <w:rPr>
                <w:noProof/>
                <w:webHidden/>
              </w:rPr>
              <w:fldChar w:fldCharType="separate"/>
            </w:r>
            <w:r>
              <w:rPr>
                <w:noProof/>
                <w:webHidden/>
              </w:rPr>
              <w:t>26</w:t>
            </w:r>
            <w:r>
              <w:rPr>
                <w:noProof/>
                <w:webHidden/>
              </w:rPr>
              <w:fldChar w:fldCharType="end"/>
            </w:r>
          </w:hyperlink>
        </w:p>
        <w:p w:rsidR="00D75FC6" w:rsidRDefault="00D75FC6">
          <w:pPr>
            <w:pStyle w:val="TOC1"/>
            <w:tabs>
              <w:tab w:val="left" w:pos="660"/>
              <w:tab w:val="right" w:leader="dot" w:pos="8630"/>
            </w:tabs>
            <w:rPr>
              <w:rFonts w:eastAsiaTheme="minorEastAsia"/>
              <w:noProof/>
              <w:color w:val="auto"/>
            </w:rPr>
          </w:pPr>
          <w:hyperlink w:anchor="_Toc464818168" w:history="1">
            <w:r w:rsidRPr="00EC5DF4">
              <w:rPr>
                <w:rStyle w:val="Hyperlink"/>
                <w:rFonts w:ascii="Times New Roman" w:hAnsi="Times New Roman" w:cs="Times New Roman"/>
                <w:noProof/>
              </w:rPr>
              <w:t>10.</w:t>
            </w:r>
            <w:r>
              <w:rPr>
                <w:rFonts w:eastAsiaTheme="minorEastAsia"/>
                <w:noProof/>
                <w:color w:val="auto"/>
              </w:rPr>
              <w:tab/>
            </w:r>
            <w:r w:rsidRPr="00EC5DF4">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_Toc464818168 \h </w:instrText>
            </w:r>
            <w:r>
              <w:rPr>
                <w:noProof/>
                <w:webHidden/>
              </w:rPr>
            </w:r>
            <w:r>
              <w:rPr>
                <w:noProof/>
                <w:webHidden/>
              </w:rPr>
              <w:fldChar w:fldCharType="separate"/>
            </w:r>
            <w:r>
              <w:rPr>
                <w:noProof/>
                <w:webHidden/>
              </w:rPr>
              <w:t>26</w:t>
            </w:r>
            <w:r>
              <w:rPr>
                <w:noProof/>
                <w:webHidden/>
              </w:rPr>
              <w:fldChar w:fldCharType="end"/>
            </w:r>
          </w:hyperlink>
        </w:p>
        <w:p w:rsidR="00D75FC6" w:rsidRDefault="00D75FC6">
          <w:pPr>
            <w:pStyle w:val="TOC1"/>
            <w:tabs>
              <w:tab w:val="left" w:pos="660"/>
              <w:tab w:val="right" w:leader="dot" w:pos="8630"/>
            </w:tabs>
            <w:rPr>
              <w:rFonts w:eastAsiaTheme="minorEastAsia"/>
              <w:noProof/>
              <w:color w:val="auto"/>
            </w:rPr>
          </w:pPr>
          <w:hyperlink w:anchor="_Toc464818169" w:history="1">
            <w:r w:rsidRPr="00EC5DF4">
              <w:rPr>
                <w:rStyle w:val="Hyperlink"/>
                <w:rFonts w:ascii="Times New Roman" w:hAnsi="Times New Roman" w:cs="Times New Roman"/>
                <w:noProof/>
              </w:rPr>
              <w:t>11.</w:t>
            </w:r>
            <w:r>
              <w:rPr>
                <w:rFonts w:eastAsiaTheme="minorEastAsia"/>
                <w:noProof/>
                <w:color w:val="auto"/>
              </w:rPr>
              <w:tab/>
            </w:r>
            <w:r w:rsidRPr="00EC5DF4">
              <w:rPr>
                <w:rStyle w:val="Hyperlink"/>
                <w:rFonts w:ascii="Times New Roman" w:hAnsi="Times New Roman" w:cs="Times New Roman"/>
                <w:noProof/>
              </w:rPr>
              <w:t>Appendix A</w:t>
            </w:r>
            <w:r>
              <w:rPr>
                <w:noProof/>
                <w:webHidden/>
              </w:rPr>
              <w:tab/>
            </w:r>
            <w:r>
              <w:rPr>
                <w:noProof/>
                <w:webHidden/>
              </w:rPr>
              <w:fldChar w:fldCharType="begin"/>
            </w:r>
            <w:r>
              <w:rPr>
                <w:noProof/>
                <w:webHidden/>
              </w:rPr>
              <w:instrText xml:space="preserve"> PAGEREF _Toc464818169 \h </w:instrText>
            </w:r>
            <w:r>
              <w:rPr>
                <w:noProof/>
                <w:webHidden/>
              </w:rPr>
            </w:r>
            <w:r>
              <w:rPr>
                <w:noProof/>
                <w:webHidden/>
              </w:rPr>
              <w:fldChar w:fldCharType="separate"/>
            </w:r>
            <w:r>
              <w:rPr>
                <w:noProof/>
                <w:webHidden/>
              </w:rPr>
              <w:t>27</w:t>
            </w:r>
            <w:r>
              <w:rPr>
                <w:noProof/>
                <w:webHidden/>
              </w:rPr>
              <w:fldChar w:fldCharType="end"/>
            </w:r>
          </w:hyperlink>
        </w:p>
        <w:p w:rsidR="00D75FC6" w:rsidRDefault="00D75FC6">
          <w:pPr>
            <w:pStyle w:val="TOC1"/>
            <w:tabs>
              <w:tab w:val="left" w:pos="660"/>
              <w:tab w:val="right" w:leader="dot" w:pos="8630"/>
            </w:tabs>
            <w:rPr>
              <w:rFonts w:eastAsiaTheme="minorEastAsia"/>
              <w:noProof/>
              <w:color w:val="auto"/>
            </w:rPr>
          </w:pPr>
          <w:hyperlink w:anchor="_Toc464818170" w:history="1">
            <w:r w:rsidRPr="00EC5DF4">
              <w:rPr>
                <w:rStyle w:val="Hyperlink"/>
                <w:rFonts w:ascii="Times New Roman" w:hAnsi="Times New Roman" w:cs="Times New Roman"/>
                <w:noProof/>
              </w:rPr>
              <w:t>12.</w:t>
            </w:r>
            <w:r>
              <w:rPr>
                <w:rFonts w:eastAsiaTheme="minorEastAsia"/>
                <w:noProof/>
                <w:color w:val="auto"/>
              </w:rPr>
              <w:tab/>
            </w:r>
            <w:r w:rsidRPr="00EC5DF4">
              <w:rPr>
                <w:rStyle w:val="Hyperlink"/>
                <w:rFonts w:ascii="Times New Roman" w:hAnsi="Times New Roman" w:cs="Times New Roman"/>
                <w:noProof/>
              </w:rPr>
              <w:t>Appendix B</w:t>
            </w:r>
            <w:r>
              <w:rPr>
                <w:noProof/>
                <w:webHidden/>
              </w:rPr>
              <w:tab/>
            </w:r>
            <w:r>
              <w:rPr>
                <w:noProof/>
                <w:webHidden/>
              </w:rPr>
              <w:fldChar w:fldCharType="begin"/>
            </w:r>
            <w:r>
              <w:rPr>
                <w:noProof/>
                <w:webHidden/>
              </w:rPr>
              <w:instrText xml:space="preserve"> PAGEREF _Toc464818170 \h </w:instrText>
            </w:r>
            <w:r>
              <w:rPr>
                <w:noProof/>
                <w:webHidden/>
              </w:rPr>
            </w:r>
            <w:r>
              <w:rPr>
                <w:noProof/>
                <w:webHidden/>
              </w:rPr>
              <w:fldChar w:fldCharType="separate"/>
            </w:r>
            <w:r>
              <w:rPr>
                <w:noProof/>
                <w:webHidden/>
              </w:rPr>
              <w:t>28</w:t>
            </w:r>
            <w:r>
              <w:rPr>
                <w:noProof/>
                <w:webHidden/>
              </w:rPr>
              <w:fldChar w:fldCharType="end"/>
            </w:r>
          </w:hyperlink>
        </w:p>
        <w:p w:rsidR="00D75FC6" w:rsidRDefault="00D75FC6">
          <w:pPr>
            <w:pStyle w:val="TOC2"/>
            <w:tabs>
              <w:tab w:val="left" w:pos="1100"/>
              <w:tab w:val="right" w:leader="dot" w:pos="8630"/>
            </w:tabs>
            <w:rPr>
              <w:rFonts w:eastAsiaTheme="minorEastAsia"/>
              <w:noProof/>
              <w:color w:val="auto"/>
            </w:rPr>
          </w:pPr>
          <w:hyperlink w:anchor="_Toc464818171" w:history="1">
            <w:r w:rsidRPr="00EC5DF4">
              <w:rPr>
                <w:rStyle w:val="Hyperlink"/>
                <w:rFonts w:ascii="Times New Roman" w:hAnsi="Times New Roman" w:cs="Times New Roman"/>
                <w:noProof/>
              </w:rPr>
              <w:t>12.1.</w:t>
            </w:r>
            <w:r>
              <w:rPr>
                <w:rFonts w:eastAsiaTheme="minorEastAsia"/>
                <w:noProof/>
                <w:color w:val="auto"/>
              </w:rPr>
              <w:tab/>
            </w:r>
            <w:r w:rsidRPr="00EC5DF4">
              <w:rPr>
                <w:rStyle w:val="Hyperlink"/>
                <w:rFonts w:ascii="Times New Roman" w:hAnsi="Times New Roman" w:cs="Times New Roman"/>
                <w:noProof/>
              </w:rPr>
              <w:t>Rules for Backward Chaining:</w:t>
            </w:r>
            <w:r>
              <w:rPr>
                <w:noProof/>
                <w:webHidden/>
              </w:rPr>
              <w:tab/>
            </w:r>
            <w:r>
              <w:rPr>
                <w:noProof/>
                <w:webHidden/>
              </w:rPr>
              <w:fldChar w:fldCharType="begin"/>
            </w:r>
            <w:r>
              <w:rPr>
                <w:noProof/>
                <w:webHidden/>
              </w:rPr>
              <w:instrText xml:space="preserve"> PAGEREF _Toc464818171 \h </w:instrText>
            </w:r>
            <w:r>
              <w:rPr>
                <w:noProof/>
                <w:webHidden/>
              </w:rPr>
            </w:r>
            <w:r>
              <w:rPr>
                <w:noProof/>
                <w:webHidden/>
              </w:rPr>
              <w:fldChar w:fldCharType="separate"/>
            </w:r>
            <w:r>
              <w:rPr>
                <w:noProof/>
                <w:webHidden/>
              </w:rPr>
              <w:t>28</w:t>
            </w:r>
            <w:r>
              <w:rPr>
                <w:noProof/>
                <w:webHidden/>
              </w:rPr>
              <w:fldChar w:fldCharType="end"/>
            </w:r>
          </w:hyperlink>
        </w:p>
        <w:p w:rsidR="00D75FC6" w:rsidRDefault="00D75FC6">
          <w:pPr>
            <w:pStyle w:val="TOC2"/>
            <w:tabs>
              <w:tab w:val="left" w:pos="1100"/>
              <w:tab w:val="right" w:leader="dot" w:pos="8630"/>
            </w:tabs>
            <w:rPr>
              <w:rFonts w:eastAsiaTheme="minorEastAsia"/>
              <w:noProof/>
              <w:color w:val="auto"/>
            </w:rPr>
          </w:pPr>
          <w:hyperlink w:anchor="_Toc464818172" w:history="1">
            <w:r w:rsidRPr="00EC5DF4">
              <w:rPr>
                <w:rStyle w:val="Hyperlink"/>
                <w:rFonts w:ascii="Times New Roman" w:hAnsi="Times New Roman" w:cs="Times New Roman"/>
                <w:noProof/>
              </w:rPr>
              <w:t>12.2.</w:t>
            </w:r>
            <w:r>
              <w:rPr>
                <w:rFonts w:eastAsiaTheme="minorEastAsia"/>
                <w:noProof/>
                <w:color w:val="auto"/>
              </w:rPr>
              <w:tab/>
            </w:r>
            <w:r w:rsidRPr="00EC5DF4">
              <w:rPr>
                <w:rStyle w:val="Hyperlink"/>
                <w:rFonts w:ascii="Times New Roman" w:hAnsi="Times New Roman" w:cs="Times New Roman"/>
                <w:noProof/>
              </w:rPr>
              <w:t>Rules for Forward Chaining:</w:t>
            </w:r>
            <w:r>
              <w:rPr>
                <w:noProof/>
                <w:webHidden/>
              </w:rPr>
              <w:tab/>
            </w:r>
            <w:r>
              <w:rPr>
                <w:noProof/>
                <w:webHidden/>
              </w:rPr>
              <w:fldChar w:fldCharType="begin"/>
            </w:r>
            <w:r>
              <w:rPr>
                <w:noProof/>
                <w:webHidden/>
              </w:rPr>
              <w:instrText xml:space="preserve"> PAGEREF _Toc464818172 \h </w:instrText>
            </w:r>
            <w:r>
              <w:rPr>
                <w:noProof/>
                <w:webHidden/>
              </w:rPr>
            </w:r>
            <w:r>
              <w:rPr>
                <w:noProof/>
                <w:webHidden/>
              </w:rPr>
              <w:fldChar w:fldCharType="separate"/>
            </w:r>
            <w:r>
              <w:rPr>
                <w:noProof/>
                <w:webHidden/>
              </w:rPr>
              <w:t>29</w:t>
            </w:r>
            <w:r>
              <w:rPr>
                <w:noProof/>
                <w:webHidden/>
              </w:rPr>
              <w:fldChar w:fldCharType="end"/>
            </w:r>
          </w:hyperlink>
        </w:p>
        <w:p w:rsidR="00D75FC6" w:rsidRDefault="00D75FC6">
          <w:pPr>
            <w:pStyle w:val="TOC1"/>
            <w:tabs>
              <w:tab w:val="right" w:leader="dot" w:pos="8630"/>
            </w:tabs>
            <w:rPr>
              <w:rFonts w:eastAsiaTheme="minorEastAsia"/>
              <w:noProof/>
              <w:color w:val="auto"/>
            </w:rPr>
          </w:pPr>
          <w:hyperlink w:anchor="_Toc464818173" w:history="1">
            <w:r w:rsidRPr="00EC5DF4">
              <w:rPr>
                <w:rStyle w:val="Hyperlink"/>
                <w:noProof/>
              </w:rPr>
              <w:t>Project.cpp (Source Code)</w:t>
            </w:r>
            <w:r>
              <w:rPr>
                <w:noProof/>
                <w:webHidden/>
              </w:rPr>
              <w:tab/>
            </w:r>
            <w:r>
              <w:rPr>
                <w:noProof/>
                <w:webHidden/>
              </w:rPr>
              <w:fldChar w:fldCharType="begin"/>
            </w:r>
            <w:r>
              <w:rPr>
                <w:noProof/>
                <w:webHidden/>
              </w:rPr>
              <w:instrText xml:space="preserve"> PAGEREF _Toc464818173 \h </w:instrText>
            </w:r>
            <w:r>
              <w:rPr>
                <w:noProof/>
                <w:webHidden/>
              </w:rPr>
            </w:r>
            <w:r>
              <w:rPr>
                <w:noProof/>
                <w:webHidden/>
              </w:rPr>
              <w:fldChar w:fldCharType="separate"/>
            </w:r>
            <w:r>
              <w:rPr>
                <w:noProof/>
                <w:webHidden/>
              </w:rPr>
              <w:t>30</w:t>
            </w:r>
            <w:r>
              <w:rPr>
                <w:noProof/>
                <w:webHidden/>
              </w:rPr>
              <w:fldChar w:fldCharType="end"/>
            </w:r>
          </w:hyperlink>
        </w:p>
        <w:p w:rsidR="005D6608" w:rsidRPr="008126E1" w:rsidRDefault="005D6608">
          <w:pPr>
            <w:rPr>
              <w:rFonts w:ascii="Times New Roman" w:hAnsi="Times New Roman" w:cs="Times New Roman"/>
            </w:rPr>
          </w:pPr>
          <w:r w:rsidRPr="008126E1">
            <w:rPr>
              <w:rFonts w:ascii="Times New Roman" w:hAnsi="Times New Roman" w:cs="Times New Roman"/>
              <w:b/>
              <w:bCs/>
              <w:noProof/>
            </w:rPr>
            <w:fldChar w:fldCharType="end"/>
          </w:r>
        </w:p>
      </w:sdtContent>
    </w:sdt>
    <w:p w:rsidR="00C6554A" w:rsidRPr="008126E1" w:rsidRDefault="00C6554A" w:rsidP="00C6554A">
      <w:pPr>
        <w:pStyle w:val="ContactInfo"/>
        <w:rPr>
          <w:rFonts w:ascii="Times New Roman" w:hAnsi="Times New Roman" w:cs="Times New Roman"/>
        </w:rPr>
      </w:pPr>
      <w:r w:rsidRPr="008126E1">
        <w:rPr>
          <w:rFonts w:ascii="Times New Roman" w:hAnsi="Times New Roman" w:cs="Times New Roman"/>
        </w:rPr>
        <w:br w:type="page"/>
      </w:r>
    </w:p>
    <w:p w:rsidR="0047673E" w:rsidRPr="008126E1" w:rsidRDefault="0047673E" w:rsidP="0047673E">
      <w:pPr>
        <w:pStyle w:val="Heading1"/>
        <w:numPr>
          <w:ilvl w:val="0"/>
          <w:numId w:val="17"/>
        </w:numPr>
        <w:rPr>
          <w:rFonts w:ascii="Times New Roman" w:hAnsi="Times New Roman" w:cs="Times New Roman"/>
        </w:rPr>
      </w:pPr>
      <w:bookmarkStart w:id="5" w:name="_Toc464818140"/>
      <w:r w:rsidRPr="008126E1">
        <w:rPr>
          <w:rFonts w:ascii="Times New Roman" w:hAnsi="Times New Roman" w:cs="Times New Roman"/>
        </w:rPr>
        <w:lastRenderedPageBreak/>
        <w:t>Introduction</w:t>
      </w:r>
      <w:bookmarkEnd w:id="5"/>
    </w:p>
    <w:p w:rsidR="0047673E" w:rsidRPr="008126E1" w:rsidRDefault="0047673E" w:rsidP="00647485">
      <w:pPr>
        <w:pStyle w:val="Heading2"/>
        <w:numPr>
          <w:ilvl w:val="1"/>
          <w:numId w:val="16"/>
        </w:numPr>
        <w:rPr>
          <w:rFonts w:ascii="Times New Roman" w:hAnsi="Times New Roman" w:cs="Times New Roman"/>
        </w:rPr>
      </w:pPr>
      <w:bookmarkStart w:id="6" w:name="_Toc464818141"/>
      <w:r w:rsidRPr="008126E1">
        <w:rPr>
          <w:rFonts w:ascii="Times New Roman" w:hAnsi="Times New Roman" w:cs="Times New Roman"/>
        </w:rPr>
        <w:t>Problem Statement</w:t>
      </w:r>
      <w:bookmarkEnd w:id="6"/>
    </w:p>
    <w:p w:rsidR="0047673E" w:rsidRPr="008126E1" w:rsidRDefault="0047673E" w:rsidP="0047673E">
      <w:pPr>
        <w:rPr>
          <w:rFonts w:ascii="Times New Roman" w:hAnsi="Times New Roman" w:cs="Times New Roman"/>
        </w:rPr>
      </w:pPr>
      <w:r w:rsidRPr="008126E1">
        <w:rPr>
          <w:rFonts w:ascii="Times New Roman" w:hAnsi="Times New Roman" w:cs="Times New Roman"/>
        </w:rPr>
        <w:t xml:space="preserve">Poisons are substances that cause disturbances in organisms, usually by chemical reaction or other activity on the molecular scale, when an organism absorbs a sufficient quantity. Understanding the symptoms of various poisonous and toxic substances on human body can be used to determine the cause and thus can be used to determine the nature of treatment necessary for the individual. The quickness and accuracy of such diagnosis is extremely important for the person affected. </w:t>
      </w:r>
    </w:p>
    <w:p w:rsidR="00C6554A" w:rsidRPr="008126E1" w:rsidRDefault="00C26777" w:rsidP="00A62B95">
      <w:pPr>
        <w:pStyle w:val="Heading2"/>
        <w:numPr>
          <w:ilvl w:val="1"/>
          <w:numId w:val="16"/>
        </w:numPr>
        <w:rPr>
          <w:rFonts w:ascii="Times New Roman" w:hAnsi="Times New Roman" w:cs="Times New Roman"/>
        </w:rPr>
      </w:pPr>
      <w:bookmarkStart w:id="7" w:name="_Toc464818142"/>
      <w:r w:rsidRPr="008126E1">
        <w:rPr>
          <w:rFonts w:ascii="Times New Roman" w:hAnsi="Times New Roman" w:cs="Times New Roman"/>
        </w:rPr>
        <w:t>Solution</w:t>
      </w:r>
      <w:bookmarkEnd w:id="7"/>
    </w:p>
    <w:p w:rsidR="00A62B95" w:rsidRPr="008126E1" w:rsidRDefault="004A4383" w:rsidP="00647485">
      <w:pPr>
        <w:pStyle w:val="ListBullet"/>
        <w:numPr>
          <w:ilvl w:val="0"/>
          <w:numId w:val="0"/>
        </w:numPr>
        <w:tabs>
          <w:tab w:val="left" w:pos="450"/>
        </w:tabs>
        <w:rPr>
          <w:rFonts w:ascii="Times New Roman" w:hAnsi="Times New Roman" w:cs="Times New Roman"/>
        </w:rPr>
      </w:pPr>
      <w:r w:rsidRPr="008126E1">
        <w:rPr>
          <w:rFonts w:ascii="Times New Roman" w:hAnsi="Times New Roman" w:cs="Times New Roman"/>
        </w:rPr>
        <w:t>To diagnose the symptoms of the patient and find o</w:t>
      </w:r>
      <w:r w:rsidR="009E1767" w:rsidRPr="008126E1">
        <w:rPr>
          <w:rFonts w:ascii="Times New Roman" w:hAnsi="Times New Roman" w:cs="Times New Roman"/>
        </w:rPr>
        <w:t xml:space="preserve">ut the poison behind those </w:t>
      </w:r>
      <w:r w:rsidRPr="008126E1">
        <w:rPr>
          <w:rFonts w:ascii="Times New Roman" w:hAnsi="Times New Roman" w:cs="Times New Roman"/>
        </w:rPr>
        <w:t>symptoms and recommend treatment for it is the goal of this project.</w:t>
      </w:r>
      <w:r w:rsidR="00372300" w:rsidRPr="008126E1">
        <w:rPr>
          <w:rFonts w:ascii="Times New Roman" w:hAnsi="Times New Roman" w:cs="Times New Roman"/>
        </w:rPr>
        <w:t xml:space="preserve"> The emergency room staff will feed the symptoms of the patient. Using Backward Chaining, our expert system will diagnose the toxic substance or the poison and then using Forward Chaining, it will recommend the treatment.</w:t>
      </w:r>
    </w:p>
    <w:p w:rsidR="00A62B95" w:rsidRPr="008126E1" w:rsidRDefault="004A4383" w:rsidP="00647485">
      <w:pPr>
        <w:pStyle w:val="Heading1"/>
        <w:numPr>
          <w:ilvl w:val="0"/>
          <w:numId w:val="17"/>
        </w:numPr>
        <w:rPr>
          <w:rFonts w:ascii="Times New Roman" w:hAnsi="Times New Roman" w:cs="Times New Roman"/>
        </w:rPr>
      </w:pPr>
      <w:bookmarkStart w:id="8" w:name="_Toc464818143"/>
      <w:r w:rsidRPr="008126E1">
        <w:rPr>
          <w:rFonts w:ascii="Times New Roman" w:hAnsi="Times New Roman" w:cs="Times New Roman"/>
        </w:rPr>
        <w:t>Contributions</w:t>
      </w:r>
      <w:bookmarkEnd w:id="8"/>
    </w:p>
    <w:p w:rsidR="00932B54" w:rsidRPr="008126E1" w:rsidRDefault="00932B54" w:rsidP="00A62B95">
      <w:pPr>
        <w:pStyle w:val="Heading2"/>
        <w:numPr>
          <w:ilvl w:val="1"/>
          <w:numId w:val="17"/>
        </w:numPr>
        <w:rPr>
          <w:rFonts w:ascii="Times New Roman" w:hAnsi="Times New Roman" w:cs="Times New Roman"/>
        </w:rPr>
      </w:pPr>
      <w:bookmarkStart w:id="9" w:name="_Toc464818144"/>
      <w:r w:rsidRPr="008126E1">
        <w:rPr>
          <w:rFonts w:ascii="Times New Roman" w:hAnsi="Times New Roman" w:cs="Times New Roman"/>
        </w:rPr>
        <w:t xml:space="preserve">Team members: </w:t>
      </w:r>
      <w:r w:rsidR="00B66AE6" w:rsidRPr="008126E1">
        <w:rPr>
          <w:rFonts w:ascii="Times New Roman" w:hAnsi="Times New Roman" w:cs="Times New Roman"/>
        </w:rPr>
        <w:t xml:space="preserve">Vimmi Taneja, </w:t>
      </w:r>
      <w:r w:rsidRPr="008126E1">
        <w:rPr>
          <w:rFonts w:ascii="Times New Roman" w:hAnsi="Times New Roman" w:cs="Times New Roman"/>
        </w:rPr>
        <w:t>Tseng Po-Teng, Lynn Thomas</w:t>
      </w:r>
      <w:bookmarkEnd w:id="9"/>
    </w:p>
    <w:p w:rsidR="006655E0" w:rsidRPr="008126E1" w:rsidRDefault="00B66AE6" w:rsidP="00647485">
      <w:pPr>
        <w:pStyle w:val="Heading3"/>
        <w:numPr>
          <w:ilvl w:val="2"/>
          <w:numId w:val="17"/>
        </w:numPr>
        <w:rPr>
          <w:rFonts w:ascii="Times New Roman" w:hAnsi="Times New Roman" w:cs="Times New Roman"/>
        </w:rPr>
      </w:pPr>
      <w:bookmarkStart w:id="10" w:name="_Toc464818145"/>
      <w:r w:rsidRPr="008126E1">
        <w:rPr>
          <w:rFonts w:ascii="Times New Roman" w:hAnsi="Times New Roman" w:cs="Times New Roman"/>
        </w:rPr>
        <w:t xml:space="preserve">Vimmi </w:t>
      </w:r>
      <w:r w:rsidR="00A62B95" w:rsidRPr="008126E1">
        <w:rPr>
          <w:rFonts w:ascii="Times New Roman" w:hAnsi="Times New Roman" w:cs="Times New Roman"/>
        </w:rPr>
        <w:t>Taneja</w:t>
      </w:r>
      <w:bookmarkEnd w:id="10"/>
    </w:p>
    <w:p w:rsidR="006655E0" w:rsidRPr="008126E1" w:rsidRDefault="00B66AE6" w:rsidP="00B66AE6">
      <w:pPr>
        <w:pStyle w:val="ListParagraph"/>
        <w:numPr>
          <w:ilvl w:val="0"/>
          <w:numId w:val="18"/>
        </w:numPr>
        <w:rPr>
          <w:rFonts w:ascii="Times New Roman" w:hAnsi="Times New Roman" w:cs="Times New Roman"/>
        </w:rPr>
      </w:pPr>
      <w:r w:rsidRPr="008126E1">
        <w:rPr>
          <w:rFonts w:ascii="Times New Roman" w:hAnsi="Times New Roman" w:cs="Times New Roman"/>
        </w:rPr>
        <w:t>Did research on Poisons online</w:t>
      </w:r>
    </w:p>
    <w:p w:rsidR="00B66AE6" w:rsidRPr="008126E1" w:rsidRDefault="00B66AE6" w:rsidP="00B66AE6">
      <w:pPr>
        <w:pStyle w:val="ListParagraph"/>
        <w:numPr>
          <w:ilvl w:val="0"/>
          <w:numId w:val="18"/>
        </w:numPr>
        <w:rPr>
          <w:rFonts w:ascii="Times New Roman" w:hAnsi="Times New Roman" w:cs="Times New Roman"/>
        </w:rPr>
      </w:pPr>
      <w:r w:rsidRPr="008126E1">
        <w:rPr>
          <w:rFonts w:ascii="Times New Roman" w:hAnsi="Times New Roman" w:cs="Times New Roman"/>
        </w:rPr>
        <w:t>Created backward chaining decision tree.</w:t>
      </w:r>
    </w:p>
    <w:p w:rsidR="00B66AE6" w:rsidRPr="008126E1" w:rsidRDefault="00B66AE6" w:rsidP="00B66AE6">
      <w:pPr>
        <w:pStyle w:val="ListParagraph"/>
        <w:numPr>
          <w:ilvl w:val="0"/>
          <w:numId w:val="18"/>
        </w:numPr>
        <w:rPr>
          <w:rFonts w:ascii="Times New Roman" w:hAnsi="Times New Roman" w:cs="Times New Roman"/>
        </w:rPr>
      </w:pPr>
      <w:r w:rsidRPr="008126E1">
        <w:rPr>
          <w:rFonts w:ascii="Times New Roman" w:hAnsi="Times New Roman" w:cs="Times New Roman"/>
        </w:rPr>
        <w:t>Created rules for backward chaining.</w:t>
      </w:r>
    </w:p>
    <w:p w:rsidR="00B66AE6" w:rsidRPr="008126E1" w:rsidRDefault="007F2985" w:rsidP="00B66AE6">
      <w:pPr>
        <w:pStyle w:val="ListParagraph"/>
        <w:numPr>
          <w:ilvl w:val="0"/>
          <w:numId w:val="18"/>
        </w:numPr>
        <w:rPr>
          <w:rFonts w:ascii="Times New Roman" w:hAnsi="Times New Roman" w:cs="Times New Roman"/>
        </w:rPr>
      </w:pPr>
      <w:r w:rsidRPr="008126E1">
        <w:rPr>
          <w:rFonts w:ascii="Times New Roman" w:hAnsi="Times New Roman" w:cs="Times New Roman"/>
        </w:rPr>
        <w:t>Debugged backward chaining cpp</w:t>
      </w:r>
    </w:p>
    <w:p w:rsidR="007F2985" w:rsidRPr="008126E1" w:rsidRDefault="007F2985" w:rsidP="00B66AE6">
      <w:pPr>
        <w:pStyle w:val="ListParagraph"/>
        <w:numPr>
          <w:ilvl w:val="0"/>
          <w:numId w:val="18"/>
        </w:numPr>
        <w:rPr>
          <w:rFonts w:ascii="Times New Roman" w:hAnsi="Times New Roman" w:cs="Times New Roman"/>
        </w:rPr>
      </w:pPr>
      <w:r w:rsidRPr="008126E1">
        <w:rPr>
          <w:rFonts w:ascii="Times New Roman" w:hAnsi="Times New Roman" w:cs="Times New Roman"/>
        </w:rPr>
        <w:t>Debugged Forward chaining cpp</w:t>
      </w:r>
    </w:p>
    <w:p w:rsidR="00BD14A6" w:rsidRPr="008126E1" w:rsidRDefault="00BD14A6" w:rsidP="00B66AE6">
      <w:pPr>
        <w:pStyle w:val="ListParagraph"/>
        <w:numPr>
          <w:ilvl w:val="0"/>
          <w:numId w:val="18"/>
        </w:numPr>
        <w:rPr>
          <w:rFonts w:ascii="Times New Roman" w:hAnsi="Times New Roman" w:cs="Times New Roman"/>
        </w:rPr>
      </w:pPr>
      <w:r w:rsidRPr="008126E1">
        <w:rPr>
          <w:rFonts w:ascii="Times New Roman" w:hAnsi="Times New Roman" w:cs="Times New Roman"/>
        </w:rPr>
        <w:t>Wrote code for parsing text file.</w:t>
      </w:r>
    </w:p>
    <w:p w:rsidR="00BD14A6" w:rsidRPr="008126E1" w:rsidRDefault="00BD14A6" w:rsidP="00B66AE6">
      <w:pPr>
        <w:pStyle w:val="ListParagraph"/>
        <w:numPr>
          <w:ilvl w:val="0"/>
          <w:numId w:val="18"/>
        </w:numPr>
        <w:rPr>
          <w:rFonts w:ascii="Times New Roman" w:hAnsi="Times New Roman" w:cs="Times New Roman"/>
        </w:rPr>
      </w:pPr>
      <w:r w:rsidRPr="008126E1">
        <w:rPr>
          <w:rFonts w:ascii="Times New Roman" w:hAnsi="Times New Roman" w:cs="Times New Roman"/>
        </w:rPr>
        <w:t>Built structures and functions.</w:t>
      </w:r>
    </w:p>
    <w:p w:rsidR="007F2985" w:rsidRPr="008126E1" w:rsidRDefault="007F2985" w:rsidP="00647485">
      <w:pPr>
        <w:pStyle w:val="Heading3"/>
        <w:numPr>
          <w:ilvl w:val="2"/>
          <w:numId w:val="17"/>
        </w:numPr>
        <w:rPr>
          <w:rFonts w:ascii="Times New Roman" w:hAnsi="Times New Roman" w:cs="Times New Roman"/>
        </w:rPr>
      </w:pPr>
      <w:bookmarkStart w:id="11" w:name="_Toc464818146"/>
      <w:r w:rsidRPr="008126E1">
        <w:rPr>
          <w:rFonts w:ascii="Times New Roman" w:hAnsi="Times New Roman" w:cs="Times New Roman"/>
        </w:rPr>
        <w:t>Tseng Po-Teng</w:t>
      </w:r>
      <w:bookmarkEnd w:id="11"/>
    </w:p>
    <w:p w:rsidR="00C04508" w:rsidRPr="008126E1" w:rsidRDefault="00C04508" w:rsidP="00913211">
      <w:pPr>
        <w:pStyle w:val="ListParagraph"/>
        <w:numPr>
          <w:ilvl w:val="0"/>
          <w:numId w:val="19"/>
        </w:numPr>
        <w:rPr>
          <w:rFonts w:ascii="Times New Roman" w:hAnsi="Times New Roman" w:cs="Times New Roman"/>
        </w:rPr>
      </w:pPr>
      <w:r w:rsidRPr="008126E1">
        <w:rPr>
          <w:rFonts w:ascii="Times New Roman" w:hAnsi="Times New Roman" w:cs="Times New Roman"/>
        </w:rPr>
        <w:t>Did research on poisons</w:t>
      </w:r>
    </w:p>
    <w:p w:rsidR="007F2985" w:rsidRPr="008126E1" w:rsidRDefault="00913211" w:rsidP="00913211">
      <w:pPr>
        <w:pStyle w:val="ListParagraph"/>
        <w:numPr>
          <w:ilvl w:val="0"/>
          <w:numId w:val="19"/>
        </w:numPr>
        <w:rPr>
          <w:rFonts w:ascii="Times New Roman" w:hAnsi="Times New Roman" w:cs="Times New Roman"/>
        </w:rPr>
      </w:pPr>
      <w:r w:rsidRPr="008126E1">
        <w:rPr>
          <w:rFonts w:ascii="Times New Roman" w:hAnsi="Times New Roman" w:cs="Times New Roman"/>
        </w:rPr>
        <w:t>Improved Forward chaining cpp</w:t>
      </w:r>
    </w:p>
    <w:p w:rsidR="00913211" w:rsidRPr="008126E1" w:rsidRDefault="00913211" w:rsidP="00913211">
      <w:pPr>
        <w:pStyle w:val="ListParagraph"/>
        <w:numPr>
          <w:ilvl w:val="0"/>
          <w:numId w:val="19"/>
        </w:numPr>
        <w:rPr>
          <w:rFonts w:ascii="Times New Roman" w:hAnsi="Times New Roman" w:cs="Times New Roman"/>
        </w:rPr>
      </w:pPr>
      <w:r w:rsidRPr="008126E1">
        <w:rPr>
          <w:rFonts w:ascii="Times New Roman" w:hAnsi="Times New Roman" w:cs="Times New Roman"/>
        </w:rPr>
        <w:t>Created Forward chaining decision tree</w:t>
      </w:r>
    </w:p>
    <w:p w:rsidR="00BD14A6" w:rsidRPr="008126E1" w:rsidRDefault="00BD14A6" w:rsidP="00913211">
      <w:pPr>
        <w:pStyle w:val="ListParagraph"/>
        <w:numPr>
          <w:ilvl w:val="0"/>
          <w:numId w:val="19"/>
        </w:numPr>
        <w:rPr>
          <w:rFonts w:ascii="Times New Roman" w:hAnsi="Times New Roman" w:cs="Times New Roman"/>
        </w:rPr>
      </w:pPr>
      <w:r w:rsidRPr="008126E1">
        <w:rPr>
          <w:rFonts w:ascii="Times New Roman" w:hAnsi="Times New Roman" w:cs="Times New Roman"/>
        </w:rPr>
        <w:t>Did backward chaining cpp.</w:t>
      </w:r>
    </w:p>
    <w:p w:rsidR="00913211" w:rsidRPr="008126E1" w:rsidRDefault="00913211" w:rsidP="00647485">
      <w:pPr>
        <w:pStyle w:val="Heading3"/>
        <w:numPr>
          <w:ilvl w:val="2"/>
          <w:numId w:val="17"/>
        </w:numPr>
        <w:rPr>
          <w:rFonts w:ascii="Times New Roman" w:hAnsi="Times New Roman" w:cs="Times New Roman"/>
        </w:rPr>
      </w:pPr>
      <w:bookmarkStart w:id="12" w:name="_Toc464818147"/>
      <w:r w:rsidRPr="008126E1">
        <w:rPr>
          <w:rFonts w:ascii="Times New Roman" w:hAnsi="Times New Roman" w:cs="Times New Roman"/>
        </w:rPr>
        <w:t>Lynn Thomas</w:t>
      </w:r>
      <w:bookmarkEnd w:id="12"/>
    </w:p>
    <w:p w:rsidR="00913211" w:rsidRPr="008126E1" w:rsidRDefault="00C04508" w:rsidP="00C04508">
      <w:pPr>
        <w:pStyle w:val="ListParagraph"/>
        <w:numPr>
          <w:ilvl w:val="0"/>
          <w:numId w:val="20"/>
        </w:numPr>
        <w:rPr>
          <w:rFonts w:ascii="Times New Roman" w:hAnsi="Times New Roman" w:cs="Times New Roman"/>
        </w:rPr>
      </w:pPr>
      <w:r w:rsidRPr="008126E1">
        <w:rPr>
          <w:rFonts w:ascii="Times New Roman" w:hAnsi="Times New Roman" w:cs="Times New Roman"/>
        </w:rPr>
        <w:t>Did research on animal poisons</w:t>
      </w:r>
    </w:p>
    <w:p w:rsidR="00C04508" w:rsidRPr="008126E1" w:rsidRDefault="00C04508" w:rsidP="00C04508">
      <w:pPr>
        <w:pStyle w:val="ListParagraph"/>
        <w:numPr>
          <w:ilvl w:val="0"/>
          <w:numId w:val="20"/>
        </w:numPr>
        <w:rPr>
          <w:rFonts w:ascii="Times New Roman" w:hAnsi="Times New Roman" w:cs="Times New Roman"/>
        </w:rPr>
      </w:pPr>
      <w:r w:rsidRPr="008126E1">
        <w:rPr>
          <w:rFonts w:ascii="Times New Roman" w:hAnsi="Times New Roman" w:cs="Times New Roman"/>
        </w:rPr>
        <w:t xml:space="preserve">Did some part of backward chaining decision </w:t>
      </w:r>
      <w:proofErr w:type="gramStart"/>
      <w:r w:rsidRPr="008126E1">
        <w:rPr>
          <w:rFonts w:ascii="Times New Roman" w:hAnsi="Times New Roman" w:cs="Times New Roman"/>
        </w:rPr>
        <w:t>tree</w:t>
      </w:r>
      <w:proofErr w:type="gramEnd"/>
    </w:p>
    <w:p w:rsidR="00C04508" w:rsidRPr="008126E1" w:rsidRDefault="00C04508" w:rsidP="00C04508">
      <w:pPr>
        <w:pStyle w:val="ListParagraph"/>
        <w:numPr>
          <w:ilvl w:val="0"/>
          <w:numId w:val="20"/>
        </w:numPr>
        <w:rPr>
          <w:rFonts w:ascii="Times New Roman" w:hAnsi="Times New Roman" w:cs="Times New Roman"/>
        </w:rPr>
      </w:pPr>
      <w:r w:rsidRPr="008126E1">
        <w:rPr>
          <w:rFonts w:ascii="Times New Roman" w:hAnsi="Times New Roman" w:cs="Times New Roman"/>
        </w:rPr>
        <w:t>Created backward chaining rules</w:t>
      </w:r>
    </w:p>
    <w:p w:rsidR="00C04508" w:rsidRPr="008126E1" w:rsidRDefault="00C04508" w:rsidP="00C04508">
      <w:pPr>
        <w:pStyle w:val="ListParagraph"/>
        <w:numPr>
          <w:ilvl w:val="0"/>
          <w:numId w:val="20"/>
        </w:numPr>
        <w:rPr>
          <w:rFonts w:ascii="Times New Roman" w:hAnsi="Times New Roman" w:cs="Times New Roman"/>
        </w:rPr>
      </w:pPr>
      <w:r w:rsidRPr="008126E1">
        <w:rPr>
          <w:rFonts w:ascii="Times New Roman" w:hAnsi="Times New Roman" w:cs="Times New Roman"/>
        </w:rPr>
        <w:t>Added code to backward chaining cpp</w:t>
      </w:r>
    </w:p>
    <w:p w:rsidR="00077379" w:rsidRPr="008126E1" w:rsidRDefault="00077379" w:rsidP="00C04508">
      <w:pPr>
        <w:pStyle w:val="ListParagraph"/>
        <w:numPr>
          <w:ilvl w:val="0"/>
          <w:numId w:val="20"/>
        </w:numPr>
        <w:rPr>
          <w:rFonts w:ascii="Times New Roman" w:hAnsi="Times New Roman" w:cs="Times New Roman"/>
        </w:rPr>
      </w:pPr>
      <w:r w:rsidRPr="008126E1">
        <w:rPr>
          <w:rFonts w:ascii="Times New Roman" w:hAnsi="Times New Roman" w:cs="Times New Roman"/>
        </w:rPr>
        <w:t xml:space="preserve">Did some part in forward chaining </w:t>
      </w:r>
      <w:proofErr w:type="gramStart"/>
      <w:r w:rsidRPr="008126E1">
        <w:rPr>
          <w:rFonts w:ascii="Times New Roman" w:hAnsi="Times New Roman" w:cs="Times New Roman"/>
        </w:rPr>
        <w:t>tree</w:t>
      </w:r>
      <w:proofErr w:type="gramEnd"/>
    </w:p>
    <w:p w:rsidR="00BD14A6" w:rsidRPr="008126E1" w:rsidRDefault="00BD14A6" w:rsidP="00BD14A6">
      <w:pPr>
        <w:pStyle w:val="ListParagraph"/>
        <w:rPr>
          <w:rFonts w:ascii="Times New Roman" w:hAnsi="Times New Roman" w:cs="Times New Roman"/>
        </w:rPr>
      </w:pPr>
    </w:p>
    <w:p w:rsidR="00BD14A6" w:rsidRPr="008126E1" w:rsidRDefault="00BD14A6" w:rsidP="00BD14A6">
      <w:pPr>
        <w:pStyle w:val="Heading3"/>
        <w:rPr>
          <w:rFonts w:ascii="Times New Roman" w:hAnsi="Times New Roman" w:cs="Times New Roman"/>
        </w:rPr>
      </w:pPr>
      <w:bookmarkStart w:id="13" w:name="_Toc464818148"/>
      <w:r w:rsidRPr="008126E1">
        <w:rPr>
          <w:rFonts w:ascii="Times New Roman" w:hAnsi="Times New Roman" w:cs="Times New Roman"/>
        </w:rPr>
        <w:t>Parts that we did together:</w:t>
      </w:r>
      <w:bookmarkEnd w:id="13"/>
    </w:p>
    <w:p w:rsidR="00BD14A6" w:rsidRPr="008126E1" w:rsidRDefault="00BD14A6" w:rsidP="00BD14A6">
      <w:pPr>
        <w:pStyle w:val="ListParagraph"/>
        <w:numPr>
          <w:ilvl w:val="0"/>
          <w:numId w:val="27"/>
        </w:numPr>
        <w:tabs>
          <w:tab w:val="left" w:pos="1080"/>
        </w:tabs>
        <w:ind w:left="720"/>
        <w:rPr>
          <w:rFonts w:ascii="Times New Roman" w:hAnsi="Times New Roman" w:cs="Times New Roman"/>
        </w:rPr>
      </w:pPr>
      <w:r w:rsidRPr="008126E1">
        <w:rPr>
          <w:rFonts w:ascii="Times New Roman" w:hAnsi="Times New Roman" w:cs="Times New Roman"/>
        </w:rPr>
        <w:t>Backward chaining decision tree</w:t>
      </w:r>
    </w:p>
    <w:p w:rsidR="00BD14A6" w:rsidRPr="008126E1" w:rsidRDefault="00BD14A6" w:rsidP="00BD14A6">
      <w:pPr>
        <w:pStyle w:val="ListParagraph"/>
        <w:numPr>
          <w:ilvl w:val="0"/>
          <w:numId w:val="27"/>
        </w:numPr>
        <w:ind w:left="720"/>
        <w:rPr>
          <w:rFonts w:ascii="Times New Roman" w:hAnsi="Times New Roman" w:cs="Times New Roman"/>
        </w:rPr>
      </w:pPr>
      <w:r w:rsidRPr="008126E1">
        <w:rPr>
          <w:rFonts w:ascii="Times New Roman" w:hAnsi="Times New Roman" w:cs="Times New Roman"/>
        </w:rPr>
        <w:t>Forward chaining decision tree</w:t>
      </w:r>
    </w:p>
    <w:p w:rsidR="00BD14A6" w:rsidRPr="008126E1" w:rsidRDefault="00BD14A6" w:rsidP="00BD14A6">
      <w:pPr>
        <w:pStyle w:val="ListParagraph"/>
        <w:numPr>
          <w:ilvl w:val="0"/>
          <w:numId w:val="27"/>
        </w:numPr>
        <w:ind w:left="720"/>
        <w:rPr>
          <w:rFonts w:ascii="Times New Roman" w:hAnsi="Times New Roman" w:cs="Times New Roman"/>
        </w:rPr>
      </w:pPr>
      <w:r w:rsidRPr="008126E1">
        <w:rPr>
          <w:rFonts w:ascii="Times New Roman" w:hAnsi="Times New Roman" w:cs="Times New Roman"/>
        </w:rPr>
        <w:t>Backward chaining cpp.</w:t>
      </w:r>
    </w:p>
    <w:p w:rsidR="00144888" w:rsidRPr="008126E1" w:rsidRDefault="00144888" w:rsidP="00A62B95">
      <w:pPr>
        <w:pStyle w:val="Heading1"/>
        <w:numPr>
          <w:ilvl w:val="0"/>
          <w:numId w:val="17"/>
        </w:numPr>
        <w:rPr>
          <w:rFonts w:ascii="Times New Roman" w:hAnsi="Times New Roman" w:cs="Times New Roman"/>
        </w:rPr>
      </w:pPr>
      <w:bookmarkStart w:id="14" w:name="_Toc464818149"/>
      <w:r w:rsidRPr="008126E1">
        <w:rPr>
          <w:rFonts w:ascii="Times New Roman" w:hAnsi="Times New Roman" w:cs="Times New Roman"/>
        </w:rPr>
        <w:t>Analysis</w:t>
      </w:r>
      <w:bookmarkEnd w:id="14"/>
    </w:p>
    <w:p w:rsidR="00144888" w:rsidRPr="008126E1" w:rsidRDefault="00A62B95" w:rsidP="00647485">
      <w:pPr>
        <w:pStyle w:val="Heading2"/>
        <w:numPr>
          <w:ilvl w:val="1"/>
          <w:numId w:val="17"/>
        </w:numPr>
        <w:rPr>
          <w:rFonts w:ascii="Times New Roman" w:hAnsi="Times New Roman" w:cs="Times New Roman"/>
        </w:rPr>
      </w:pPr>
      <w:bookmarkStart w:id="15" w:name="_Toc464818150"/>
      <w:r w:rsidRPr="008126E1">
        <w:rPr>
          <w:rFonts w:ascii="Times New Roman" w:hAnsi="Times New Roman" w:cs="Times New Roman"/>
        </w:rPr>
        <w:t>DOMAIN</w:t>
      </w:r>
      <w:bookmarkEnd w:id="15"/>
    </w:p>
    <w:p w:rsidR="001D6C3D" w:rsidRPr="008126E1" w:rsidRDefault="00FD246E" w:rsidP="00647485">
      <w:pPr>
        <w:pStyle w:val="ListParagraph"/>
        <w:ind w:left="360"/>
        <w:rPr>
          <w:rFonts w:ascii="Times New Roman" w:hAnsi="Times New Roman" w:cs="Times New Roman"/>
        </w:rPr>
      </w:pPr>
      <w:r w:rsidRPr="008126E1">
        <w:rPr>
          <w:rFonts w:ascii="Times New Roman" w:hAnsi="Times New Roman" w:cs="Times New Roman"/>
        </w:rPr>
        <w:t>This intelligent computer expert system is for an emergency room of a hospital to diagnose toxic substances and poisons and to recommend the treatment based on the diagnosis.</w:t>
      </w:r>
      <w:r w:rsidR="00372300" w:rsidRPr="008126E1">
        <w:rPr>
          <w:rFonts w:ascii="Times New Roman" w:hAnsi="Times New Roman" w:cs="Times New Roman"/>
        </w:rPr>
        <w:t xml:space="preserve"> </w:t>
      </w:r>
      <w:r w:rsidR="001D6C3D" w:rsidRPr="008126E1">
        <w:rPr>
          <w:rFonts w:ascii="Times New Roman" w:hAnsi="Times New Roman" w:cs="Times New Roman"/>
        </w:rPr>
        <w:t>Domain is emergency rooms in hospitals.</w:t>
      </w:r>
    </w:p>
    <w:p w:rsidR="00D70570" w:rsidRPr="008126E1" w:rsidRDefault="00D70570" w:rsidP="00647485">
      <w:pPr>
        <w:pStyle w:val="Heading2"/>
        <w:numPr>
          <w:ilvl w:val="1"/>
          <w:numId w:val="17"/>
        </w:numPr>
        <w:rPr>
          <w:rFonts w:ascii="Times New Roman" w:hAnsi="Times New Roman" w:cs="Times New Roman"/>
        </w:rPr>
      </w:pPr>
      <w:bookmarkStart w:id="16" w:name="_Toc464818151"/>
      <w:r w:rsidRPr="008126E1">
        <w:rPr>
          <w:rFonts w:ascii="Times New Roman" w:hAnsi="Times New Roman" w:cs="Times New Roman"/>
        </w:rPr>
        <w:t>Problem with existing code</w:t>
      </w:r>
      <w:bookmarkEnd w:id="16"/>
    </w:p>
    <w:p w:rsidR="00545FE4" w:rsidRPr="008126E1" w:rsidRDefault="00545FE4" w:rsidP="00647485">
      <w:pPr>
        <w:pStyle w:val="ListParagraph"/>
        <w:ind w:left="360"/>
        <w:rPr>
          <w:rFonts w:ascii="Times New Roman" w:hAnsi="Times New Roman" w:cs="Times New Roman"/>
        </w:rPr>
      </w:pPr>
      <w:r w:rsidRPr="008126E1">
        <w:rPr>
          <w:rFonts w:ascii="Times New Roman" w:hAnsi="Times New Roman" w:cs="Times New Roman"/>
        </w:rPr>
        <w:t>Existing code had issues such as readability and flexibility. Many of variable names were so short that they were not self-explanatory. Values were hardcoded which makes it difficult to maintain the code. Hardcoding increases the chances of errors and also reduces the flexibility. If we change value at one place and forget to change it at other place, then it will cause errors. Regarding readability, indentation was not correct.</w:t>
      </w:r>
      <w:r w:rsidR="005C5918" w:rsidRPr="008126E1">
        <w:rPr>
          <w:rFonts w:ascii="Times New Roman" w:hAnsi="Times New Roman" w:cs="Times New Roman"/>
        </w:rPr>
        <w:t xml:space="preserve"> </w:t>
      </w:r>
    </w:p>
    <w:p w:rsidR="005C5918" w:rsidRPr="008126E1" w:rsidRDefault="005C5918" w:rsidP="00647485">
      <w:pPr>
        <w:pStyle w:val="ListParagraph"/>
        <w:ind w:left="360"/>
        <w:rPr>
          <w:rFonts w:ascii="Times New Roman" w:hAnsi="Times New Roman" w:cs="Times New Roman"/>
        </w:rPr>
      </w:pPr>
      <w:r w:rsidRPr="008126E1">
        <w:rPr>
          <w:rFonts w:ascii="Times New Roman" w:hAnsi="Times New Roman" w:cs="Times New Roman"/>
        </w:rPr>
        <w:t xml:space="preserve">Knowledge base (set of rules) were mixed with inference engine. </w:t>
      </w:r>
    </w:p>
    <w:p w:rsidR="00545FE4" w:rsidRPr="008126E1" w:rsidRDefault="00FC753B" w:rsidP="00647485">
      <w:pPr>
        <w:pStyle w:val="Heading2"/>
        <w:numPr>
          <w:ilvl w:val="1"/>
          <w:numId w:val="17"/>
        </w:numPr>
        <w:rPr>
          <w:rFonts w:ascii="Times New Roman" w:hAnsi="Times New Roman" w:cs="Times New Roman"/>
        </w:rPr>
      </w:pPr>
      <w:bookmarkStart w:id="17" w:name="_Toc464818152"/>
      <w:r w:rsidRPr="008126E1">
        <w:rPr>
          <w:rFonts w:ascii="Times New Roman" w:hAnsi="Times New Roman" w:cs="Times New Roman"/>
        </w:rPr>
        <w:t>Proposal for the problem</w:t>
      </w:r>
      <w:bookmarkEnd w:id="17"/>
    </w:p>
    <w:p w:rsidR="00426747" w:rsidRPr="008126E1" w:rsidRDefault="00EE13BE" w:rsidP="00647485">
      <w:pPr>
        <w:pStyle w:val="ListParagraph"/>
        <w:ind w:left="360"/>
        <w:rPr>
          <w:rFonts w:ascii="Times New Roman" w:hAnsi="Times New Roman" w:cs="Times New Roman"/>
        </w:rPr>
      </w:pPr>
      <w:r w:rsidRPr="008126E1">
        <w:rPr>
          <w:rFonts w:ascii="Times New Roman" w:hAnsi="Times New Roman" w:cs="Times New Roman"/>
        </w:rPr>
        <w:t xml:space="preserve">Proposal was to name variables in self-explanatory way, remove old code and inefficient code such as goto statements and </w:t>
      </w:r>
      <w:proofErr w:type="gramStart"/>
      <w:r w:rsidRPr="008126E1">
        <w:rPr>
          <w:rFonts w:ascii="Times New Roman" w:hAnsi="Times New Roman" w:cs="Times New Roman"/>
        </w:rPr>
        <w:t>getchar(</w:t>
      </w:r>
      <w:proofErr w:type="gramEnd"/>
      <w:r w:rsidRPr="008126E1">
        <w:rPr>
          <w:rFonts w:ascii="Times New Roman" w:hAnsi="Times New Roman" w:cs="Times New Roman"/>
        </w:rPr>
        <w:t>). We put size of lists in variable names instead of just a number, so that if we change list size, we change at one place and the new value will be used everywhere in the program. This ensures consistency, readability, and maintainability. We also proposed indentation to increase readability.</w:t>
      </w:r>
    </w:p>
    <w:p w:rsidR="005C5918" w:rsidRPr="008126E1" w:rsidRDefault="005C5918" w:rsidP="00647485">
      <w:pPr>
        <w:pStyle w:val="ListParagraph"/>
        <w:ind w:left="360"/>
        <w:rPr>
          <w:rFonts w:ascii="Times New Roman" w:hAnsi="Times New Roman" w:cs="Times New Roman"/>
        </w:rPr>
      </w:pPr>
      <w:r w:rsidRPr="008126E1">
        <w:rPr>
          <w:rFonts w:ascii="Times New Roman" w:hAnsi="Times New Roman" w:cs="Times New Roman"/>
        </w:rPr>
        <w:t xml:space="preserve">Set of rules to be separated from inference engine </w:t>
      </w:r>
      <w:r w:rsidR="005C37DF">
        <w:rPr>
          <w:rFonts w:ascii="Times New Roman" w:hAnsi="Times New Roman" w:cs="Times New Roman"/>
        </w:rPr>
        <w:t>by putting them into text file so that modification of rules does not affect source code.</w:t>
      </w:r>
    </w:p>
    <w:p w:rsidR="00896D3B" w:rsidRPr="008126E1" w:rsidRDefault="00896D3B" w:rsidP="00647485">
      <w:pPr>
        <w:pStyle w:val="ListParagraph"/>
        <w:ind w:left="360"/>
        <w:rPr>
          <w:rFonts w:ascii="Times New Roman" w:hAnsi="Times New Roman" w:cs="Times New Roman"/>
        </w:rPr>
      </w:pPr>
    </w:p>
    <w:p w:rsidR="00426747" w:rsidRPr="008126E1" w:rsidRDefault="00647485" w:rsidP="00647485">
      <w:pPr>
        <w:pStyle w:val="Heading1"/>
        <w:numPr>
          <w:ilvl w:val="0"/>
          <w:numId w:val="17"/>
        </w:numPr>
        <w:rPr>
          <w:rFonts w:ascii="Times New Roman" w:hAnsi="Times New Roman" w:cs="Times New Roman"/>
        </w:rPr>
      </w:pPr>
      <w:bookmarkStart w:id="18" w:name="_Toc464818153"/>
      <w:r w:rsidRPr="008126E1">
        <w:rPr>
          <w:rFonts w:ascii="Times New Roman" w:hAnsi="Times New Roman" w:cs="Times New Roman"/>
        </w:rPr>
        <w:t>Knowledge Base D</w:t>
      </w:r>
      <w:r w:rsidR="00426747" w:rsidRPr="008126E1">
        <w:rPr>
          <w:rFonts w:ascii="Times New Roman" w:hAnsi="Times New Roman" w:cs="Times New Roman"/>
        </w:rPr>
        <w:t>esign</w:t>
      </w:r>
      <w:bookmarkEnd w:id="18"/>
    </w:p>
    <w:p w:rsidR="00426747" w:rsidRPr="008126E1" w:rsidRDefault="00426747" w:rsidP="00426747">
      <w:pPr>
        <w:pStyle w:val="ListParagraph"/>
        <w:ind w:left="360"/>
        <w:rPr>
          <w:rFonts w:ascii="Times New Roman" w:hAnsi="Times New Roman" w:cs="Times New Roman"/>
        </w:rPr>
      </w:pPr>
      <w:r w:rsidRPr="008126E1">
        <w:rPr>
          <w:rFonts w:ascii="Times New Roman" w:hAnsi="Times New Roman" w:cs="Times New Roman"/>
        </w:rPr>
        <w:t>We researched various websites for poisons and their symptoms. We found a lot of poisons and we focused on animal poisons and some mentioned on CDC website.</w:t>
      </w:r>
    </w:p>
    <w:p w:rsidR="00C906BB" w:rsidRPr="008126E1" w:rsidRDefault="00C906BB" w:rsidP="00426747">
      <w:pPr>
        <w:pStyle w:val="ListParagraph"/>
        <w:ind w:left="360"/>
        <w:rPr>
          <w:rFonts w:ascii="Times New Roman" w:hAnsi="Times New Roman" w:cs="Times New Roman"/>
        </w:rPr>
      </w:pPr>
    </w:p>
    <w:p w:rsidR="00C906BB" w:rsidRPr="008126E1" w:rsidRDefault="00C906BB" w:rsidP="00647485">
      <w:pPr>
        <w:pStyle w:val="Heading2"/>
        <w:numPr>
          <w:ilvl w:val="1"/>
          <w:numId w:val="17"/>
        </w:numPr>
        <w:rPr>
          <w:rFonts w:ascii="Times New Roman" w:hAnsi="Times New Roman" w:cs="Times New Roman"/>
        </w:rPr>
      </w:pPr>
      <w:bookmarkStart w:id="19" w:name="_Toc464818154"/>
      <w:r w:rsidRPr="008126E1">
        <w:rPr>
          <w:rFonts w:ascii="Times New Roman" w:hAnsi="Times New Roman" w:cs="Times New Roman"/>
        </w:rPr>
        <w:lastRenderedPageBreak/>
        <w:t>Decision Tree</w:t>
      </w:r>
      <w:bookmarkEnd w:id="19"/>
    </w:p>
    <w:p w:rsidR="00E93242" w:rsidRPr="008126E1" w:rsidRDefault="00C906BB" w:rsidP="00C906BB">
      <w:pPr>
        <w:rPr>
          <w:rFonts w:ascii="Times New Roman" w:hAnsi="Times New Roman" w:cs="Times New Roman"/>
        </w:rPr>
      </w:pPr>
      <w:r w:rsidRPr="008126E1">
        <w:rPr>
          <w:rFonts w:ascii="Times New Roman" w:hAnsi="Times New Roman" w:cs="Times New Roman"/>
        </w:rPr>
        <w:t xml:space="preserve">      </w:t>
      </w:r>
      <w:r w:rsidR="008D2492" w:rsidRPr="008126E1">
        <w:rPr>
          <w:rFonts w:ascii="Times New Roman" w:hAnsi="Times New Roman" w:cs="Times New Roman"/>
        </w:rPr>
        <w:t xml:space="preserve">The decision tree for our project is split into two parts – one </w:t>
      </w:r>
      <w:r w:rsidRPr="008126E1">
        <w:rPr>
          <w:rFonts w:ascii="Times New Roman" w:hAnsi="Times New Roman" w:cs="Times New Roman"/>
        </w:rPr>
        <w:t>for forward chaining and one for backward chaining.</w:t>
      </w:r>
      <w:r w:rsidR="008D2492" w:rsidRPr="008126E1">
        <w:rPr>
          <w:rFonts w:ascii="Times New Roman" w:hAnsi="Times New Roman" w:cs="Times New Roman"/>
        </w:rPr>
        <w:t xml:space="preserve"> </w:t>
      </w:r>
      <w:r w:rsidR="00613930" w:rsidRPr="008126E1">
        <w:rPr>
          <w:rFonts w:ascii="Times New Roman" w:hAnsi="Times New Roman" w:cs="Times New Roman"/>
        </w:rPr>
        <w:t xml:space="preserve"> The backward chaining decision tree starts with a conclusion of toxin/poison and traverses backwards. </w:t>
      </w:r>
    </w:p>
    <w:p w:rsidR="008B181D" w:rsidRPr="008126E1" w:rsidRDefault="008B181D" w:rsidP="008B181D">
      <w:pPr>
        <w:pStyle w:val="Heading3"/>
        <w:numPr>
          <w:ilvl w:val="2"/>
          <w:numId w:val="17"/>
        </w:numPr>
        <w:rPr>
          <w:rFonts w:ascii="Times New Roman" w:hAnsi="Times New Roman" w:cs="Times New Roman"/>
        </w:rPr>
      </w:pPr>
      <w:bookmarkStart w:id="20" w:name="_Toc464818155"/>
      <w:r w:rsidRPr="008126E1">
        <w:rPr>
          <w:rFonts w:ascii="Times New Roman" w:hAnsi="Times New Roman" w:cs="Times New Roman"/>
        </w:rPr>
        <w:t>Backward Chaining Decision Tree</w:t>
      </w:r>
      <w:bookmarkEnd w:id="20"/>
    </w:p>
    <w:p w:rsidR="007F007E" w:rsidRPr="008126E1" w:rsidRDefault="007F007E" w:rsidP="007F007E">
      <w:pPr>
        <w:rPr>
          <w:rFonts w:ascii="Times New Roman" w:hAnsi="Times New Roman" w:cs="Times New Roman"/>
          <w:noProof/>
        </w:rPr>
      </w:pPr>
      <w:r w:rsidRPr="008126E1">
        <w:rPr>
          <w:rFonts w:ascii="Times New Roman" w:hAnsi="Times New Roman" w:cs="Times New Roman"/>
          <w:noProof/>
        </w:rPr>
        <w:t>Backward Chaining decision tree was constructed using several potential toxin or poisonous substances which a patient could be exposed to by virtue of inhalation, eye contact, skin contact or vasinity in the area which was affected. Following diagram is just a sub-set of a very detailed decision tree which can be found attached in Appendix A of this document following Conclusion and references.</w:t>
      </w:r>
    </w:p>
    <w:p w:rsidR="00031CB3" w:rsidRPr="008126E1" w:rsidRDefault="00031CB3" w:rsidP="00031CB3">
      <w:pPr>
        <w:rPr>
          <w:rFonts w:ascii="Times New Roman" w:hAnsi="Times New Roman" w:cs="Times New Roman"/>
        </w:rPr>
      </w:pPr>
      <w:r w:rsidRPr="008126E1">
        <w:rPr>
          <w:rFonts w:ascii="Times New Roman" w:hAnsi="Times New Roman" w:cs="Times New Roman"/>
        </w:rPr>
        <w:t>Backward chaining starts with a goal and works backward. As an example, goal selected is “Poison”. Following is some part of decision tree which shows poisons with symptoms which start in less than 30 mins. Most of the poisons have nausea and vomiting as their symptoms so we start with them and then different symptoms lead to different poisons.</w:t>
      </w:r>
    </w:p>
    <w:p w:rsidR="00031CB3" w:rsidRPr="008126E1" w:rsidRDefault="00031CB3" w:rsidP="00031CB3">
      <w:pPr>
        <w:rPr>
          <w:rFonts w:ascii="Times New Roman" w:hAnsi="Times New Roman" w:cs="Times New Roman"/>
        </w:rPr>
      </w:pPr>
      <w:r w:rsidRPr="008126E1">
        <w:rPr>
          <w:rFonts w:ascii="Times New Roman" w:hAnsi="Times New Roman" w:cs="Times New Roman"/>
        </w:rPr>
        <w:t>We have categorized poisons based on</w:t>
      </w:r>
    </w:p>
    <w:p w:rsidR="00031CB3" w:rsidRPr="008126E1" w:rsidRDefault="00031CB3" w:rsidP="00031CB3">
      <w:pPr>
        <w:pStyle w:val="ListParagraph"/>
        <w:numPr>
          <w:ilvl w:val="0"/>
          <w:numId w:val="24"/>
        </w:numPr>
        <w:rPr>
          <w:rFonts w:ascii="Times New Roman" w:hAnsi="Times New Roman" w:cs="Times New Roman"/>
        </w:rPr>
      </w:pPr>
      <w:r w:rsidRPr="008126E1">
        <w:rPr>
          <w:rFonts w:ascii="Times New Roman" w:hAnsi="Times New Roman" w:cs="Times New Roman"/>
        </w:rPr>
        <w:t xml:space="preserve">Animal poison </w:t>
      </w:r>
    </w:p>
    <w:p w:rsidR="00031CB3" w:rsidRPr="008126E1" w:rsidRDefault="00031CB3" w:rsidP="00031CB3">
      <w:pPr>
        <w:pStyle w:val="ListParagraph"/>
        <w:numPr>
          <w:ilvl w:val="0"/>
          <w:numId w:val="24"/>
        </w:numPr>
        <w:rPr>
          <w:rFonts w:ascii="Times New Roman" w:hAnsi="Times New Roman" w:cs="Times New Roman"/>
        </w:rPr>
      </w:pPr>
      <w:r w:rsidRPr="008126E1">
        <w:rPr>
          <w:rFonts w:ascii="Times New Roman" w:hAnsi="Times New Roman" w:cs="Times New Roman"/>
        </w:rPr>
        <w:t xml:space="preserve">Only eye exposure </w:t>
      </w:r>
    </w:p>
    <w:p w:rsidR="00031CB3" w:rsidRPr="008126E1" w:rsidRDefault="00031CB3" w:rsidP="00031CB3">
      <w:pPr>
        <w:pStyle w:val="ListParagraph"/>
        <w:numPr>
          <w:ilvl w:val="0"/>
          <w:numId w:val="24"/>
        </w:numPr>
        <w:rPr>
          <w:rFonts w:ascii="Times New Roman" w:hAnsi="Times New Roman" w:cs="Times New Roman"/>
        </w:rPr>
      </w:pPr>
      <w:r w:rsidRPr="008126E1">
        <w:rPr>
          <w:rFonts w:ascii="Times New Roman" w:hAnsi="Times New Roman" w:cs="Times New Roman"/>
        </w:rPr>
        <w:t xml:space="preserve">Time of onset of symptoms </w:t>
      </w:r>
    </w:p>
    <w:p w:rsidR="00031CB3" w:rsidRPr="008126E1" w:rsidRDefault="00031CB3" w:rsidP="007F007E">
      <w:pPr>
        <w:rPr>
          <w:rFonts w:ascii="Times New Roman" w:hAnsi="Times New Roman" w:cs="Times New Roman"/>
          <w:noProof/>
        </w:rPr>
      </w:pPr>
    </w:p>
    <w:p w:rsidR="005B67AC" w:rsidRPr="008126E1" w:rsidRDefault="007F007E" w:rsidP="007F007E">
      <w:pPr>
        <w:rPr>
          <w:rFonts w:ascii="Times New Roman" w:hAnsi="Times New Roman" w:cs="Times New Roman"/>
          <w:noProof/>
        </w:rPr>
      </w:pPr>
      <w:r w:rsidRPr="008126E1">
        <w:rPr>
          <w:rFonts w:ascii="Times New Roman" w:hAnsi="Times New Roman" w:cs="Times New Roman"/>
          <w:noProof/>
        </w:rPr>
        <w:drawing>
          <wp:inline distT="0" distB="0" distL="0" distR="0" wp14:anchorId="50CBA3B9" wp14:editId="2F54D6A3">
            <wp:extent cx="5486400" cy="20212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ackwardChaining.JPG"/>
                    <pic:cNvPicPr/>
                  </pic:nvPicPr>
                  <pic:blipFill>
                    <a:blip r:embed="rId9">
                      <a:extLst>
                        <a:ext uri="{28A0092B-C50C-407E-A947-70E740481C1C}">
                          <a14:useLocalDpi xmlns:a14="http://schemas.microsoft.com/office/drawing/2010/main" val="0"/>
                        </a:ext>
                      </a:extLst>
                    </a:blip>
                    <a:stretch>
                      <a:fillRect/>
                    </a:stretch>
                  </pic:blipFill>
                  <pic:spPr>
                    <a:xfrm>
                      <a:off x="0" y="0"/>
                      <a:ext cx="5486400" cy="2021205"/>
                    </a:xfrm>
                    <a:prstGeom prst="rect">
                      <a:avLst/>
                    </a:prstGeom>
                  </pic:spPr>
                </pic:pic>
              </a:graphicData>
            </a:graphic>
          </wp:inline>
        </w:drawing>
      </w:r>
    </w:p>
    <w:p w:rsidR="00031CB3" w:rsidRPr="008126E1" w:rsidRDefault="00031CB3" w:rsidP="00031CB3">
      <w:pPr>
        <w:rPr>
          <w:rFonts w:ascii="Times New Roman" w:hAnsi="Times New Roman" w:cs="Times New Roman"/>
        </w:rPr>
      </w:pPr>
      <w:r w:rsidRPr="008126E1">
        <w:rPr>
          <w:rFonts w:ascii="Times New Roman" w:hAnsi="Times New Roman" w:cs="Times New Roman"/>
        </w:rPr>
        <w:t>The tree for forward chaining starts with the poison name. Based on different poisons, the recommended treatment is different. There are 16 poisons in forward chaining which lead to 16 treatments. For example, view the top branch of the tree below. It starts with a node asking for poison name. For example’s sake, we will choose Arsenic. It leads to conclusion of treatment.</w:t>
      </w:r>
    </w:p>
    <w:p w:rsidR="00AE4041" w:rsidRPr="008126E1" w:rsidRDefault="00AE4041" w:rsidP="00031CB3">
      <w:pPr>
        <w:rPr>
          <w:rFonts w:ascii="Times New Roman" w:hAnsi="Times New Roman" w:cs="Times New Roman"/>
        </w:rPr>
      </w:pPr>
    </w:p>
    <w:p w:rsidR="00AE4041" w:rsidRPr="008126E1" w:rsidRDefault="00AE4041" w:rsidP="00AE4041">
      <w:pPr>
        <w:rPr>
          <w:rFonts w:ascii="Times New Roman" w:hAnsi="Times New Roman" w:cs="Times New Roman"/>
        </w:rPr>
      </w:pPr>
      <w:r w:rsidRPr="008126E1">
        <w:rPr>
          <w:rFonts w:ascii="Times New Roman" w:hAnsi="Times New Roman" w:cs="Times New Roman"/>
        </w:rPr>
        <w:t>4.2 Rules</w:t>
      </w:r>
    </w:p>
    <w:p w:rsidR="00AE4041" w:rsidRPr="008126E1" w:rsidRDefault="00AE4041" w:rsidP="00AE4041">
      <w:pPr>
        <w:rPr>
          <w:rFonts w:ascii="Times New Roman" w:hAnsi="Times New Roman" w:cs="Times New Roman"/>
        </w:rPr>
      </w:pPr>
      <w:r w:rsidRPr="008126E1">
        <w:rPr>
          <w:rFonts w:ascii="Times New Roman" w:hAnsi="Times New Roman" w:cs="Times New Roman"/>
        </w:rPr>
        <w:lastRenderedPageBreak/>
        <w:t xml:space="preserve">There are 2 sets of rules – One set for backward chaining and one set for forward chaining. Each set of rules is derived from its own corresponding decision tree. There are 27 rules for backward chaining and 16 rules for forward chaining. </w:t>
      </w:r>
    </w:p>
    <w:p w:rsidR="00AE4041" w:rsidRPr="008126E1" w:rsidRDefault="00AE4041" w:rsidP="00AE4041">
      <w:pPr>
        <w:rPr>
          <w:rFonts w:ascii="Times New Roman" w:hAnsi="Times New Roman" w:cs="Times New Roman"/>
        </w:rPr>
      </w:pPr>
      <w:r w:rsidRPr="008126E1">
        <w:rPr>
          <w:rFonts w:ascii="Times New Roman" w:hAnsi="Times New Roman" w:cs="Times New Roman"/>
        </w:rPr>
        <w:t>See Appendix A for entire set of rules for forward chaining and backward chaining.</w:t>
      </w:r>
    </w:p>
    <w:p w:rsidR="00AE4041" w:rsidRPr="008126E1" w:rsidRDefault="00AE4041" w:rsidP="00AE4041">
      <w:pPr>
        <w:pStyle w:val="ListParagraph"/>
        <w:rPr>
          <w:rFonts w:ascii="Times New Roman" w:hAnsi="Times New Roman" w:cs="Times New Roman"/>
        </w:rPr>
      </w:pPr>
    </w:p>
    <w:p w:rsidR="00AE4041" w:rsidRPr="008126E1" w:rsidRDefault="00AE4041" w:rsidP="00031CB3">
      <w:pPr>
        <w:rPr>
          <w:rFonts w:ascii="Times New Roman" w:hAnsi="Times New Roman" w:cs="Times New Roman"/>
        </w:rPr>
      </w:pPr>
    </w:p>
    <w:p w:rsidR="007F007E" w:rsidRPr="008126E1" w:rsidRDefault="007F007E" w:rsidP="007F007E">
      <w:pPr>
        <w:rPr>
          <w:rFonts w:ascii="Times New Roman" w:hAnsi="Times New Roman" w:cs="Times New Roman"/>
          <w:noProof/>
        </w:rPr>
      </w:pPr>
    </w:p>
    <w:p w:rsidR="00E93242" w:rsidRPr="008126E1" w:rsidRDefault="00E93242" w:rsidP="007F007E">
      <w:pPr>
        <w:rPr>
          <w:rFonts w:ascii="Times New Roman" w:hAnsi="Times New Roman" w:cs="Times New Roman"/>
        </w:rPr>
      </w:pPr>
      <w:r w:rsidRPr="008126E1">
        <w:rPr>
          <w:rFonts w:ascii="Times New Roman" w:hAnsi="Times New Roman" w:cs="Times New Roman"/>
        </w:rPr>
        <w:br w:type="page"/>
      </w:r>
    </w:p>
    <w:p w:rsidR="00C906BB" w:rsidRPr="008126E1" w:rsidRDefault="00E93242" w:rsidP="00B65F44">
      <w:pPr>
        <w:pStyle w:val="Heading1"/>
        <w:numPr>
          <w:ilvl w:val="0"/>
          <w:numId w:val="17"/>
        </w:numPr>
        <w:rPr>
          <w:rFonts w:ascii="Times New Roman" w:hAnsi="Times New Roman" w:cs="Times New Roman"/>
        </w:rPr>
      </w:pPr>
      <w:bookmarkStart w:id="21" w:name="_Toc464818156"/>
      <w:r w:rsidRPr="008126E1">
        <w:rPr>
          <w:rFonts w:ascii="Times New Roman" w:hAnsi="Times New Roman" w:cs="Times New Roman"/>
        </w:rPr>
        <w:lastRenderedPageBreak/>
        <w:t>Inference Engine</w:t>
      </w:r>
      <w:bookmarkEnd w:id="21"/>
    </w:p>
    <w:p w:rsidR="00A844F6" w:rsidRPr="008126E1" w:rsidRDefault="00A844F6" w:rsidP="00E93242">
      <w:pPr>
        <w:pStyle w:val="ListParagraph"/>
        <w:rPr>
          <w:rFonts w:ascii="Times New Roman" w:hAnsi="Times New Roman" w:cs="Times New Roman"/>
        </w:rPr>
      </w:pPr>
      <w:r w:rsidRPr="008126E1">
        <w:rPr>
          <w:rFonts w:ascii="Times New Roman" w:hAnsi="Times New Roman" w:cs="Times New Roman"/>
        </w:rPr>
        <w:t xml:space="preserve">Inference engines are the tools of Artificial Intelligence. Along with Knowledge Base they define the basic building blocks of an expert system. Inference engines apply logical rules to the knowledge base in order to deduce new knowledge.  </w:t>
      </w:r>
    </w:p>
    <w:p w:rsidR="008B49A7" w:rsidRPr="008126E1" w:rsidRDefault="008B49A7" w:rsidP="008B49A7">
      <w:pPr>
        <w:pStyle w:val="Heading2"/>
        <w:numPr>
          <w:ilvl w:val="1"/>
          <w:numId w:val="17"/>
        </w:numPr>
        <w:rPr>
          <w:rFonts w:ascii="Times New Roman" w:hAnsi="Times New Roman" w:cs="Times New Roman"/>
        </w:rPr>
      </w:pPr>
      <w:bookmarkStart w:id="22" w:name="_Toc464818157"/>
      <w:r w:rsidRPr="008126E1">
        <w:rPr>
          <w:rFonts w:ascii="Times New Roman" w:hAnsi="Times New Roman" w:cs="Times New Roman"/>
        </w:rPr>
        <w:t>Backward Chaining:</w:t>
      </w:r>
      <w:bookmarkEnd w:id="22"/>
    </w:p>
    <w:p w:rsidR="008B49A7" w:rsidRPr="008126E1" w:rsidRDefault="008B49A7" w:rsidP="008B49A7">
      <w:pPr>
        <w:pStyle w:val="ListParagraph"/>
        <w:rPr>
          <w:rFonts w:ascii="Times New Roman" w:hAnsi="Times New Roman" w:cs="Times New Roman"/>
        </w:rPr>
      </w:pPr>
      <w:r w:rsidRPr="008126E1">
        <w:rPr>
          <w:rFonts w:ascii="Times New Roman" w:hAnsi="Times New Roman" w:cs="Times New Roman"/>
        </w:rPr>
        <w:t xml:space="preserve">In our system, it is in BackwardChaining.cpp. </w:t>
      </w:r>
    </w:p>
    <w:p w:rsidR="008B49A7" w:rsidRPr="008126E1" w:rsidRDefault="008B49A7" w:rsidP="008B49A7">
      <w:pPr>
        <w:pStyle w:val="ListParagraph"/>
        <w:rPr>
          <w:rFonts w:ascii="Times New Roman" w:hAnsi="Times New Roman" w:cs="Times New Roman"/>
        </w:rPr>
      </w:pPr>
      <w:r w:rsidRPr="008126E1">
        <w:rPr>
          <w:rFonts w:ascii="Times New Roman" w:hAnsi="Times New Roman" w:cs="Times New Roman"/>
          <w:b/>
          <w:u w:val="single"/>
        </w:rPr>
        <w:t>Data Structures</w:t>
      </w:r>
      <w:r w:rsidRPr="008126E1">
        <w:rPr>
          <w:rFonts w:ascii="Times New Roman" w:hAnsi="Times New Roman" w:cs="Times New Roman"/>
        </w:rPr>
        <w:t xml:space="preserve">: It has 4 lists – variable list, conclusion list, instantiated list and clause variable list. All 4 are arrays. For conclusion stack we have allocated 2 arrays – statement stack and clause stack. To keep track of the values in stack there is statement pointer. We start at top of stack and as we get more statements we keep decrementing statement pointer. As we pop rules out of stack, we increment stack pointer. At last, we check if all items are popped out then we finish processing and declare success. </w:t>
      </w:r>
    </w:p>
    <w:p w:rsidR="008B49A7" w:rsidRPr="008126E1" w:rsidRDefault="008B49A7" w:rsidP="008B49A7">
      <w:pPr>
        <w:pStyle w:val="ListParagraph"/>
        <w:rPr>
          <w:rFonts w:ascii="Times New Roman" w:hAnsi="Times New Roman" w:cs="Times New Roman"/>
        </w:rPr>
      </w:pPr>
      <w:r w:rsidRPr="008126E1">
        <w:rPr>
          <w:rFonts w:ascii="Times New Roman" w:hAnsi="Times New Roman" w:cs="Times New Roman"/>
        </w:rPr>
        <w:t>The variable list, clause variable list and conclusion list are filled in manually and displayed at beginning of program.</w:t>
      </w:r>
    </w:p>
    <w:p w:rsidR="008B49A7" w:rsidRPr="008126E1" w:rsidRDefault="008B49A7" w:rsidP="008B49A7">
      <w:pPr>
        <w:pStyle w:val="ListParagraph"/>
        <w:rPr>
          <w:rFonts w:ascii="Times New Roman" w:hAnsi="Times New Roman" w:cs="Times New Roman"/>
        </w:rPr>
      </w:pPr>
    </w:p>
    <w:p w:rsidR="008B49A7" w:rsidRPr="008126E1" w:rsidRDefault="008B49A7" w:rsidP="008B49A7">
      <w:pPr>
        <w:pStyle w:val="Heading2"/>
        <w:numPr>
          <w:ilvl w:val="1"/>
          <w:numId w:val="17"/>
        </w:numPr>
        <w:rPr>
          <w:rFonts w:ascii="Times New Roman" w:hAnsi="Times New Roman" w:cs="Times New Roman"/>
        </w:rPr>
      </w:pPr>
      <w:bookmarkStart w:id="23" w:name="_Toc464818158"/>
      <w:r w:rsidRPr="008126E1">
        <w:rPr>
          <w:rFonts w:ascii="Times New Roman" w:hAnsi="Times New Roman" w:cs="Times New Roman"/>
        </w:rPr>
        <w:t>Forward chaining:</w:t>
      </w:r>
      <w:bookmarkEnd w:id="23"/>
    </w:p>
    <w:p w:rsidR="008B49A7" w:rsidRPr="008126E1" w:rsidRDefault="008B49A7" w:rsidP="008B49A7">
      <w:pPr>
        <w:pStyle w:val="ListParagraph"/>
        <w:rPr>
          <w:rFonts w:ascii="Times New Roman" w:hAnsi="Times New Roman" w:cs="Times New Roman"/>
        </w:rPr>
      </w:pPr>
      <w:r w:rsidRPr="008126E1">
        <w:rPr>
          <w:rFonts w:ascii="Times New Roman" w:hAnsi="Times New Roman" w:cs="Times New Roman"/>
        </w:rPr>
        <w:t xml:space="preserve">Code is in ForwardChaining.cpp. </w:t>
      </w:r>
    </w:p>
    <w:p w:rsidR="00A844F6" w:rsidRPr="008126E1" w:rsidRDefault="008B49A7" w:rsidP="008B49A7">
      <w:pPr>
        <w:pStyle w:val="ListParagraph"/>
        <w:rPr>
          <w:rFonts w:ascii="Times New Roman" w:hAnsi="Times New Roman" w:cs="Times New Roman"/>
        </w:rPr>
      </w:pPr>
      <w:r w:rsidRPr="008126E1">
        <w:rPr>
          <w:rFonts w:ascii="Times New Roman" w:hAnsi="Times New Roman" w:cs="Times New Roman"/>
          <w:b/>
          <w:u w:val="single"/>
        </w:rPr>
        <w:t>Data Structures</w:t>
      </w:r>
      <w:r w:rsidRPr="008126E1">
        <w:rPr>
          <w:rFonts w:ascii="Times New Roman" w:hAnsi="Times New Roman" w:cs="Times New Roman"/>
        </w:rPr>
        <w:t>: It has 3 lists – variable list, clause variable list, instantiated list. Each list is filled manually and displayed at the beginning of each run. These lists are used while processing conclusion queue. Conclusion queue is a list. There are 2 pointers – Front pointer for pointing to front of queue and back pointer to point to back of queue.</w:t>
      </w:r>
    </w:p>
    <w:p w:rsidR="00A844F6" w:rsidRPr="008126E1" w:rsidRDefault="00A844F6" w:rsidP="00E93242">
      <w:pPr>
        <w:pStyle w:val="ListParagraph"/>
        <w:rPr>
          <w:rFonts w:ascii="Times New Roman" w:hAnsi="Times New Roman" w:cs="Times New Roman"/>
        </w:rPr>
      </w:pPr>
    </w:p>
    <w:p w:rsidR="00A844F6" w:rsidRPr="008126E1" w:rsidRDefault="00A844F6" w:rsidP="00B65F44">
      <w:pPr>
        <w:pStyle w:val="Heading1"/>
        <w:numPr>
          <w:ilvl w:val="0"/>
          <w:numId w:val="17"/>
        </w:numPr>
        <w:rPr>
          <w:rFonts w:ascii="Times New Roman" w:hAnsi="Times New Roman" w:cs="Times New Roman"/>
        </w:rPr>
      </w:pPr>
      <w:bookmarkStart w:id="24" w:name="_Toc464818159"/>
      <w:r w:rsidRPr="008126E1">
        <w:rPr>
          <w:rFonts w:ascii="Times New Roman" w:hAnsi="Times New Roman" w:cs="Times New Roman"/>
        </w:rPr>
        <w:t>Program Implementation</w:t>
      </w:r>
      <w:bookmarkEnd w:id="24"/>
    </w:p>
    <w:p w:rsidR="00712D66" w:rsidRPr="008126E1" w:rsidRDefault="00712D66" w:rsidP="00D75FC6">
      <w:pPr>
        <w:pStyle w:val="Heading3"/>
      </w:pPr>
      <w:r w:rsidRPr="008126E1">
        <w:t>6.2.1. Backward Chaining Algorithm Description</w:t>
      </w:r>
    </w:p>
    <w:p w:rsidR="00712D66" w:rsidRPr="008126E1" w:rsidRDefault="00712D66" w:rsidP="00712D66">
      <w:pPr>
        <w:ind w:left="720"/>
        <w:rPr>
          <w:rFonts w:ascii="Times New Roman" w:hAnsi="Times New Roman" w:cs="Times New Roman"/>
        </w:rPr>
      </w:pPr>
      <w:r w:rsidRPr="008126E1">
        <w:rPr>
          <w:rFonts w:ascii="Times New Roman" w:hAnsi="Times New Roman" w:cs="Times New Roman"/>
        </w:rPr>
        <w:t>Backward chaining is a form of goal-driven reasoning (Ar</w:t>
      </w:r>
      <w:r w:rsidR="00D26D5E" w:rsidRPr="008126E1">
        <w:rPr>
          <w:rFonts w:ascii="Times New Roman" w:hAnsi="Times New Roman" w:cs="Times New Roman"/>
        </w:rPr>
        <w:t xml:space="preserve">tificial Intelligence 2010). It </w:t>
      </w:r>
      <w:r w:rsidRPr="008126E1">
        <w:rPr>
          <w:rFonts w:ascii="Times New Roman" w:hAnsi="Times New Roman" w:cs="Times New Roman"/>
        </w:rPr>
        <w:t>starts with a consequence and tries to find conditions (Antecedent</w:t>
      </w:r>
      <w:r w:rsidR="00D26D5E" w:rsidRPr="008126E1">
        <w:rPr>
          <w:rFonts w:ascii="Times New Roman" w:hAnsi="Times New Roman" w:cs="Times New Roman"/>
        </w:rPr>
        <w:t xml:space="preserve">s) that cause the consequence in </w:t>
      </w:r>
      <w:r w:rsidRPr="008126E1">
        <w:rPr>
          <w:rFonts w:ascii="Times New Roman" w:hAnsi="Times New Roman" w:cs="Times New Roman"/>
        </w:rPr>
        <w:t>question. A recursive chaining is p</w:t>
      </w:r>
      <w:bookmarkStart w:id="25" w:name="_GoBack"/>
      <w:bookmarkEnd w:id="25"/>
      <w:r w:rsidRPr="008126E1">
        <w:rPr>
          <w:rFonts w:ascii="Times New Roman" w:hAnsi="Times New Roman" w:cs="Times New Roman"/>
        </w:rPr>
        <w:t>erformed for all intermediate consequences that are reached</w:t>
      </w:r>
      <w:r w:rsidR="00D26D5E" w:rsidRPr="008126E1">
        <w:rPr>
          <w:rFonts w:ascii="Times New Roman" w:hAnsi="Times New Roman" w:cs="Times New Roman"/>
        </w:rPr>
        <w:t xml:space="preserve"> </w:t>
      </w:r>
      <w:r w:rsidRPr="008126E1">
        <w:rPr>
          <w:rFonts w:ascii="Times New Roman" w:hAnsi="Times New Roman" w:cs="Times New Roman"/>
        </w:rPr>
        <w:t>during the process.</w:t>
      </w:r>
    </w:p>
    <w:p w:rsidR="00D26D5E" w:rsidRPr="008126E1" w:rsidRDefault="00712D66" w:rsidP="00712D66">
      <w:pPr>
        <w:ind w:left="720"/>
        <w:rPr>
          <w:rFonts w:ascii="Times New Roman" w:hAnsi="Times New Roman" w:cs="Times New Roman"/>
        </w:rPr>
      </w:pPr>
      <w:r w:rsidRPr="008126E1">
        <w:rPr>
          <w:rFonts w:ascii="Times New Roman" w:hAnsi="Times New Roman" w:cs="Times New Roman"/>
        </w:rPr>
        <w:t>Our application uses this metho</w:t>
      </w:r>
      <w:r w:rsidR="00D26D5E" w:rsidRPr="008126E1">
        <w:rPr>
          <w:rFonts w:ascii="Times New Roman" w:hAnsi="Times New Roman" w:cs="Times New Roman"/>
        </w:rPr>
        <w:t>dology to arrive at a poison</w:t>
      </w:r>
      <w:r w:rsidRPr="008126E1">
        <w:rPr>
          <w:rFonts w:ascii="Times New Roman" w:hAnsi="Times New Roman" w:cs="Times New Roman"/>
        </w:rPr>
        <w:t xml:space="preserve"> based on information</w:t>
      </w:r>
      <w:r w:rsidR="00D26D5E" w:rsidRPr="008126E1">
        <w:rPr>
          <w:rFonts w:ascii="Times New Roman" w:hAnsi="Times New Roman" w:cs="Times New Roman"/>
        </w:rPr>
        <w:t xml:space="preserve"> </w:t>
      </w:r>
      <w:r w:rsidRPr="008126E1">
        <w:rPr>
          <w:rFonts w:ascii="Times New Roman" w:hAnsi="Times New Roman" w:cs="Times New Roman"/>
        </w:rPr>
        <w:t>provided by a knowledge base and data entered by a user of the program.</w:t>
      </w:r>
      <w:r w:rsidR="00D26D5E" w:rsidRPr="008126E1">
        <w:rPr>
          <w:rFonts w:ascii="Times New Roman" w:hAnsi="Times New Roman" w:cs="Times New Roman"/>
        </w:rPr>
        <w:t xml:space="preserve"> </w:t>
      </w:r>
    </w:p>
    <w:p w:rsidR="00A844F6" w:rsidRPr="008126E1" w:rsidRDefault="00A844F6" w:rsidP="00712D66">
      <w:pPr>
        <w:ind w:left="720"/>
        <w:rPr>
          <w:rFonts w:ascii="Times New Roman" w:hAnsi="Times New Roman" w:cs="Times New Roman"/>
        </w:rPr>
      </w:pPr>
      <w:r w:rsidRPr="008126E1">
        <w:rPr>
          <w:rFonts w:ascii="Times New Roman" w:hAnsi="Times New Roman" w:cs="Times New Roman"/>
        </w:rPr>
        <w:t>Code snippets showing implementation of basic blocks</w:t>
      </w:r>
    </w:p>
    <w:p w:rsidR="00A844F6" w:rsidRPr="008126E1" w:rsidRDefault="00A844F6" w:rsidP="00A844F6">
      <w:pPr>
        <w:ind w:left="720"/>
        <w:rPr>
          <w:rFonts w:ascii="Times New Roman" w:hAnsi="Times New Roman" w:cs="Times New Roman"/>
        </w:rPr>
      </w:pPr>
      <w:r w:rsidRPr="008126E1">
        <w:rPr>
          <w:rFonts w:ascii="Times New Roman" w:hAnsi="Times New Roman" w:cs="Times New Roman"/>
        </w:rPr>
        <w:t>Output with User Interface, add snapshots of program executions with an example</w:t>
      </w:r>
    </w:p>
    <w:p w:rsidR="00961B07" w:rsidRPr="008126E1" w:rsidRDefault="00961B07" w:rsidP="00A844F6">
      <w:pPr>
        <w:ind w:left="720"/>
        <w:rPr>
          <w:rFonts w:ascii="Times New Roman" w:hAnsi="Times New Roman" w:cs="Times New Roman"/>
        </w:rPr>
      </w:pPr>
      <w:r w:rsidRPr="008126E1">
        <w:rPr>
          <w:rFonts w:ascii="Times New Roman" w:hAnsi="Times New Roman" w:cs="Times New Roman"/>
          <w:noProof/>
        </w:rPr>
        <w:lastRenderedPageBreak/>
        <w:drawing>
          <wp:inline distT="0" distB="0" distL="0" distR="0" wp14:anchorId="64BAEA4D" wp14:editId="71BB89ED">
            <wp:extent cx="5486400" cy="521843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5218430"/>
                    </a:xfrm>
                    <a:prstGeom prst="rect">
                      <a:avLst/>
                    </a:prstGeom>
                  </pic:spPr>
                </pic:pic>
              </a:graphicData>
            </a:graphic>
          </wp:inline>
        </w:drawing>
      </w:r>
    </w:p>
    <w:p w:rsidR="00243757" w:rsidRPr="008126E1" w:rsidRDefault="00243757" w:rsidP="00014E1D">
      <w:pPr>
        <w:rPr>
          <w:rFonts w:ascii="Times New Roman" w:hAnsi="Times New Roman" w:cs="Times New Roman"/>
        </w:rPr>
      </w:pPr>
    </w:p>
    <w:p w:rsidR="00243757" w:rsidRPr="008126E1" w:rsidRDefault="00243757" w:rsidP="00014E1D">
      <w:pPr>
        <w:rPr>
          <w:rFonts w:ascii="Times New Roman" w:hAnsi="Times New Roman" w:cs="Times New Roman"/>
        </w:rPr>
      </w:pPr>
    </w:p>
    <w:p w:rsidR="00243757" w:rsidRPr="008126E1" w:rsidRDefault="00243757" w:rsidP="00014E1D">
      <w:pPr>
        <w:rPr>
          <w:rFonts w:ascii="Times New Roman" w:hAnsi="Times New Roman" w:cs="Times New Roman"/>
        </w:rPr>
      </w:pPr>
      <w:r w:rsidRPr="008126E1">
        <w:rPr>
          <w:rFonts w:ascii="Times New Roman" w:hAnsi="Times New Roman" w:cs="Times New Roman"/>
          <w:noProof/>
        </w:rPr>
        <w:lastRenderedPageBreak/>
        <w:drawing>
          <wp:inline distT="0" distB="0" distL="0" distR="0" wp14:anchorId="42A72FE6" wp14:editId="22E56C7D">
            <wp:extent cx="5486400" cy="588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5886450"/>
                    </a:xfrm>
                    <a:prstGeom prst="rect">
                      <a:avLst/>
                    </a:prstGeom>
                  </pic:spPr>
                </pic:pic>
              </a:graphicData>
            </a:graphic>
          </wp:inline>
        </w:drawing>
      </w:r>
    </w:p>
    <w:p w:rsidR="008B49A7" w:rsidRPr="008126E1" w:rsidRDefault="00074A62" w:rsidP="00014E1D">
      <w:pPr>
        <w:rPr>
          <w:rFonts w:ascii="Times New Roman" w:hAnsi="Times New Roman" w:cs="Times New Roman"/>
        </w:rPr>
      </w:pPr>
      <w:r w:rsidRPr="008126E1">
        <w:rPr>
          <w:rFonts w:ascii="Times New Roman" w:hAnsi="Times New Roman" w:cs="Times New Roman"/>
          <w:noProof/>
        </w:rPr>
        <w:lastRenderedPageBreak/>
        <w:drawing>
          <wp:inline distT="0" distB="0" distL="0" distR="0" wp14:anchorId="567FBA65" wp14:editId="7D1E9D5D">
            <wp:extent cx="5486400" cy="72116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7211695"/>
                    </a:xfrm>
                    <a:prstGeom prst="rect">
                      <a:avLst/>
                    </a:prstGeom>
                  </pic:spPr>
                </pic:pic>
              </a:graphicData>
            </a:graphic>
          </wp:inline>
        </w:drawing>
      </w:r>
      <w:r w:rsidRPr="008126E1">
        <w:rPr>
          <w:rFonts w:ascii="Times New Roman" w:hAnsi="Times New Roman" w:cs="Times New Roman"/>
          <w:noProof/>
        </w:rPr>
        <w:lastRenderedPageBreak/>
        <w:drawing>
          <wp:inline distT="0" distB="0" distL="0" distR="0" wp14:anchorId="1A87EF79" wp14:editId="6BFAC401">
            <wp:extent cx="5486400" cy="5886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5886450"/>
                    </a:xfrm>
                    <a:prstGeom prst="rect">
                      <a:avLst/>
                    </a:prstGeom>
                  </pic:spPr>
                </pic:pic>
              </a:graphicData>
            </a:graphic>
          </wp:inline>
        </w:drawing>
      </w:r>
      <w:r w:rsidRPr="008126E1">
        <w:rPr>
          <w:rFonts w:ascii="Times New Roman" w:hAnsi="Times New Roman" w:cs="Times New Roman"/>
          <w:noProof/>
        </w:rPr>
        <w:lastRenderedPageBreak/>
        <w:drawing>
          <wp:inline distT="0" distB="0" distL="0" distR="0" wp14:anchorId="0E3E4C68" wp14:editId="0705F6F2">
            <wp:extent cx="5486400" cy="72116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7211695"/>
                    </a:xfrm>
                    <a:prstGeom prst="rect">
                      <a:avLst/>
                    </a:prstGeom>
                  </pic:spPr>
                </pic:pic>
              </a:graphicData>
            </a:graphic>
          </wp:inline>
        </w:drawing>
      </w:r>
      <w:r w:rsidR="00014E1D" w:rsidRPr="008126E1">
        <w:rPr>
          <w:rFonts w:ascii="Times New Roman" w:hAnsi="Times New Roman" w:cs="Times New Roman"/>
        </w:rPr>
        <w:tab/>
      </w:r>
    </w:p>
    <w:p w:rsidR="008B49A7" w:rsidRPr="008126E1" w:rsidRDefault="008B49A7" w:rsidP="00014E1D">
      <w:pPr>
        <w:rPr>
          <w:rFonts w:ascii="Times New Roman" w:hAnsi="Times New Roman" w:cs="Times New Roman"/>
        </w:rPr>
      </w:pPr>
    </w:p>
    <w:p w:rsidR="00014E1D" w:rsidRPr="008126E1" w:rsidRDefault="00014E1D" w:rsidP="00014E1D">
      <w:pPr>
        <w:rPr>
          <w:rFonts w:ascii="Times New Roman" w:hAnsi="Times New Roman" w:cs="Times New Roman"/>
        </w:rPr>
      </w:pPr>
      <w:r w:rsidRPr="008126E1">
        <w:rPr>
          <w:rFonts w:ascii="Times New Roman" w:hAnsi="Times New Roman" w:cs="Times New Roman"/>
        </w:rPr>
        <w:t>Similarly show FC related description, code snippets and output.</w:t>
      </w:r>
    </w:p>
    <w:p w:rsidR="005F0226" w:rsidRPr="008126E1" w:rsidRDefault="005F0226" w:rsidP="00014E1D">
      <w:pPr>
        <w:rPr>
          <w:rFonts w:ascii="Times New Roman" w:hAnsi="Times New Roman" w:cs="Times New Roman"/>
        </w:rPr>
      </w:pPr>
      <w:r w:rsidRPr="008126E1">
        <w:rPr>
          <w:rFonts w:ascii="Times New Roman" w:hAnsi="Times New Roman" w:cs="Times New Roman"/>
          <w:noProof/>
        </w:rPr>
        <w:lastRenderedPageBreak/>
        <w:drawing>
          <wp:inline distT="0" distB="0" distL="0" distR="0" wp14:anchorId="0ADF4822" wp14:editId="32DEE5E4">
            <wp:extent cx="5486400" cy="3722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722370"/>
                    </a:xfrm>
                    <a:prstGeom prst="rect">
                      <a:avLst/>
                    </a:prstGeom>
                  </pic:spPr>
                </pic:pic>
              </a:graphicData>
            </a:graphic>
          </wp:inline>
        </w:drawing>
      </w:r>
    </w:p>
    <w:p w:rsidR="005F0226" w:rsidRPr="008126E1" w:rsidRDefault="005F0226" w:rsidP="00014E1D">
      <w:pPr>
        <w:rPr>
          <w:rFonts w:ascii="Times New Roman" w:hAnsi="Times New Roman" w:cs="Times New Roman"/>
        </w:rPr>
      </w:pPr>
      <w:r w:rsidRPr="008126E1">
        <w:rPr>
          <w:rFonts w:ascii="Times New Roman" w:hAnsi="Times New Roman" w:cs="Times New Roman"/>
          <w:noProof/>
        </w:rPr>
        <w:lastRenderedPageBreak/>
        <w:drawing>
          <wp:inline distT="0" distB="0" distL="0" distR="0" wp14:anchorId="2C2635BE" wp14:editId="50E892AA">
            <wp:extent cx="5486400" cy="42424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242435"/>
                    </a:xfrm>
                    <a:prstGeom prst="rect">
                      <a:avLst/>
                    </a:prstGeom>
                  </pic:spPr>
                </pic:pic>
              </a:graphicData>
            </a:graphic>
          </wp:inline>
        </w:drawing>
      </w:r>
    </w:p>
    <w:p w:rsidR="00014E1D" w:rsidRPr="008126E1" w:rsidRDefault="00014E1D" w:rsidP="00B65F44">
      <w:pPr>
        <w:pStyle w:val="Heading1"/>
        <w:numPr>
          <w:ilvl w:val="0"/>
          <w:numId w:val="17"/>
        </w:numPr>
        <w:rPr>
          <w:rFonts w:ascii="Times New Roman" w:hAnsi="Times New Roman" w:cs="Times New Roman"/>
        </w:rPr>
      </w:pPr>
      <w:bookmarkStart w:id="26" w:name="_Toc464818160"/>
      <w:r w:rsidRPr="008126E1">
        <w:rPr>
          <w:rFonts w:ascii="Times New Roman" w:hAnsi="Times New Roman" w:cs="Times New Roman"/>
        </w:rPr>
        <w:t>Analysis of Program</w:t>
      </w:r>
      <w:r w:rsidR="004D0F5E">
        <w:rPr>
          <w:rFonts w:ascii="Times New Roman" w:hAnsi="Times New Roman" w:cs="Times New Roman"/>
        </w:rPr>
        <w:t xml:space="preserve"> – Original Code vs. Student code</w:t>
      </w:r>
      <w:bookmarkEnd w:id="26"/>
    </w:p>
    <w:p w:rsidR="00D235B6" w:rsidRPr="004D0F5E" w:rsidRDefault="00D235B6" w:rsidP="00D235B6">
      <w:pPr>
        <w:pStyle w:val="ListParagraph"/>
        <w:autoSpaceDE w:val="0"/>
        <w:autoSpaceDN w:val="0"/>
        <w:adjustRightInd w:val="0"/>
        <w:spacing w:before="0" w:after="0" w:line="240" w:lineRule="auto"/>
        <w:rPr>
          <w:rFonts w:ascii="Times New Roman" w:hAnsi="Times New Roman" w:cs="Times New Roman"/>
          <w:sz w:val="24"/>
          <w:szCs w:val="24"/>
        </w:rPr>
      </w:pPr>
      <w:r w:rsidRPr="004D0F5E">
        <w:rPr>
          <w:rFonts w:ascii="Times New Roman" w:hAnsi="Times New Roman" w:cs="Times New Roman"/>
          <w:sz w:val="24"/>
          <w:szCs w:val="24"/>
        </w:rPr>
        <w:t>The goal of this project was to improve upon the existing code provided. Based on the overall structure of the existing code, we decided to design our application using none of the code provided.</w:t>
      </w:r>
    </w:p>
    <w:p w:rsidR="00D235B6" w:rsidRPr="004D0F5E" w:rsidRDefault="00D235B6" w:rsidP="00D235B6">
      <w:pPr>
        <w:pStyle w:val="ListParagraph"/>
        <w:autoSpaceDE w:val="0"/>
        <w:autoSpaceDN w:val="0"/>
        <w:adjustRightInd w:val="0"/>
        <w:spacing w:before="0" w:after="0" w:line="240" w:lineRule="auto"/>
        <w:rPr>
          <w:rFonts w:ascii="Times New Roman" w:hAnsi="Times New Roman" w:cs="Times New Roman"/>
          <w:sz w:val="24"/>
          <w:szCs w:val="24"/>
        </w:rPr>
      </w:pPr>
      <w:r w:rsidRPr="004D0F5E">
        <w:rPr>
          <w:rFonts w:ascii="Times New Roman" w:hAnsi="Times New Roman" w:cs="Times New Roman"/>
          <w:sz w:val="24"/>
          <w:szCs w:val="24"/>
        </w:rPr>
        <w:t xml:space="preserve">I </w:t>
      </w:r>
      <w:r w:rsidR="008126E1" w:rsidRPr="004D0F5E">
        <w:rPr>
          <w:rFonts w:ascii="Times New Roman" w:hAnsi="Times New Roman" w:cs="Times New Roman"/>
          <w:sz w:val="24"/>
          <w:szCs w:val="24"/>
        </w:rPr>
        <w:t xml:space="preserve">will now go through some of </w:t>
      </w:r>
      <w:r w:rsidRPr="004D0F5E">
        <w:rPr>
          <w:rFonts w:ascii="Times New Roman" w:hAnsi="Times New Roman" w:cs="Times New Roman"/>
          <w:sz w:val="24"/>
          <w:szCs w:val="24"/>
        </w:rPr>
        <w:t>standard software quality properties we used to compare/contrast the code.</w:t>
      </w:r>
    </w:p>
    <w:p w:rsidR="004D0F5E" w:rsidRDefault="004D0F5E" w:rsidP="00D7371D">
      <w:pPr>
        <w:pStyle w:val="Heading3"/>
        <w:rPr>
          <w:rFonts w:ascii="Times New Roman" w:hAnsi="Times New Roman" w:cs="Times New Roman"/>
        </w:rPr>
      </w:pPr>
    </w:p>
    <w:p w:rsidR="004D0F5E" w:rsidRDefault="004D0F5E" w:rsidP="00D7371D">
      <w:pPr>
        <w:pStyle w:val="Heading3"/>
        <w:rPr>
          <w:rFonts w:ascii="Times New Roman" w:hAnsi="Times New Roman" w:cs="Times New Roman"/>
        </w:rPr>
      </w:pPr>
    </w:p>
    <w:p w:rsidR="00D235B6" w:rsidRDefault="004D0F5E" w:rsidP="00D7371D">
      <w:pPr>
        <w:pStyle w:val="Heading3"/>
        <w:rPr>
          <w:rFonts w:ascii="Times New Roman" w:hAnsi="Times New Roman" w:cs="Times New Roman"/>
        </w:rPr>
      </w:pPr>
      <w:bookmarkStart w:id="27" w:name="_Toc464818161"/>
      <w:r>
        <w:rPr>
          <w:rFonts w:ascii="Times New Roman" w:hAnsi="Times New Roman" w:cs="Times New Roman"/>
        </w:rPr>
        <w:t>7</w:t>
      </w:r>
      <w:r w:rsidRPr="0066187C">
        <w:rPr>
          <w:rStyle w:val="Heading2Char"/>
        </w:rPr>
        <w:t>.1 Readability</w:t>
      </w:r>
      <w:bookmarkEnd w:id="27"/>
    </w:p>
    <w:p w:rsidR="004D0F5E" w:rsidRDefault="004D0F5E" w:rsidP="004D0F5E">
      <w:pPr>
        <w:autoSpaceDE w:val="0"/>
        <w:autoSpaceDN w:val="0"/>
        <w:adjustRightInd w:val="0"/>
        <w:spacing w:before="0" w:after="0" w:line="240" w:lineRule="auto"/>
        <w:rPr>
          <w:rFonts w:ascii="Times New Roman" w:hAnsi="Times New Roman" w:cs="Times New Roman"/>
          <w:sz w:val="24"/>
          <w:szCs w:val="24"/>
        </w:rPr>
      </w:pPr>
      <w:r>
        <w:t xml:space="preserve">       </w:t>
      </w:r>
      <w:r w:rsidRPr="004D0F5E">
        <w:rPr>
          <w:rFonts w:ascii="Times New Roman" w:hAnsi="Times New Roman" w:cs="Times New Roman"/>
          <w:sz w:val="24"/>
          <w:szCs w:val="24"/>
        </w:rPr>
        <w:t>We worked to provide very clear and concise code; this lends itself nicely to code maintenance and modification. To give an example of the contrasting approaches to development in terms of readability, a code segment is provided below.</w:t>
      </w:r>
    </w:p>
    <w:p w:rsidR="004133F3" w:rsidRDefault="004133F3" w:rsidP="004D0F5E">
      <w:pPr>
        <w:autoSpaceDE w:val="0"/>
        <w:autoSpaceDN w:val="0"/>
        <w:adjustRightInd w:val="0"/>
        <w:spacing w:before="0" w:after="0" w:line="240" w:lineRule="auto"/>
        <w:rPr>
          <w:rFonts w:ascii="Times New Roman" w:hAnsi="Times New Roman" w:cs="Times New Roman"/>
          <w:sz w:val="24"/>
          <w:szCs w:val="24"/>
        </w:rPr>
      </w:pPr>
    </w:p>
    <w:p w:rsidR="004133F3" w:rsidRDefault="004133F3" w:rsidP="004D0F5E">
      <w:pPr>
        <w:autoSpaceDE w:val="0"/>
        <w:autoSpaceDN w:val="0"/>
        <w:adjustRightInd w:val="0"/>
        <w:spacing w:before="0" w:after="0" w:line="240" w:lineRule="auto"/>
        <w:rPr>
          <w:rFonts w:ascii="Times New Roman" w:hAnsi="Times New Roman" w:cs="Times New Roman"/>
          <w:sz w:val="24"/>
          <w:szCs w:val="24"/>
        </w:rPr>
      </w:pPr>
    </w:p>
    <w:p w:rsidR="004133F3" w:rsidRDefault="004133F3" w:rsidP="004D0F5E">
      <w:pPr>
        <w:autoSpaceDE w:val="0"/>
        <w:autoSpaceDN w:val="0"/>
        <w:adjustRightInd w:val="0"/>
        <w:spacing w:before="0" w:after="0" w:line="240" w:lineRule="auto"/>
        <w:rPr>
          <w:rFonts w:ascii="Times New Roman" w:hAnsi="Times New Roman" w:cs="Times New Roman"/>
          <w:sz w:val="24"/>
          <w:szCs w:val="24"/>
        </w:rPr>
      </w:pPr>
    </w:p>
    <w:p w:rsidR="004133F3" w:rsidRDefault="004133F3" w:rsidP="004D0F5E">
      <w:pPr>
        <w:autoSpaceDE w:val="0"/>
        <w:autoSpaceDN w:val="0"/>
        <w:adjustRightInd w:val="0"/>
        <w:spacing w:before="0" w:after="0" w:line="240" w:lineRule="auto"/>
        <w:rPr>
          <w:rFonts w:ascii="Times New Roman" w:hAnsi="Times New Roman" w:cs="Times New Roman"/>
          <w:sz w:val="24"/>
          <w:szCs w:val="24"/>
        </w:rPr>
      </w:pPr>
    </w:p>
    <w:p w:rsidR="004133F3" w:rsidRDefault="004133F3" w:rsidP="004D0F5E">
      <w:pPr>
        <w:autoSpaceDE w:val="0"/>
        <w:autoSpaceDN w:val="0"/>
        <w:adjustRightInd w:val="0"/>
        <w:spacing w:before="0"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630"/>
      </w:tblGrid>
      <w:tr w:rsidR="004133F3" w:rsidTr="004133F3">
        <w:trPr>
          <w:trHeight w:val="350"/>
        </w:trPr>
        <w:tc>
          <w:tcPr>
            <w:tcW w:w="8630" w:type="dxa"/>
          </w:tcPr>
          <w:p w:rsidR="004133F3" w:rsidRPr="003F48C5" w:rsidRDefault="004133F3" w:rsidP="003F48C5">
            <w:pPr>
              <w:rPr>
                <w:rFonts w:ascii="Times New Roman" w:hAnsi="Times New Roman" w:cs="Times New Roman"/>
                <w:b/>
                <w:sz w:val="24"/>
                <w:szCs w:val="24"/>
              </w:rPr>
            </w:pPr>
            <w:r w:rsidRPr="003F48C5">
              <w:rPr>
                <w:rFonts w:ascii="Times New Roman" w:hAnsi="Times New Roman" w:cs="Times New Roman"/>
                <w:b/>
                <w:sz w:val="24"/>
                <w:szCs w:val="24"/>
              </w:rPr>
              <w:lastRenderedPageBreak/>
              <w:t>Existing Code Snippet</w:t>
            </w:r>
          </w:p>
        </w:tc>
      </w:tr>
      <w:tr w:rsidR="004133F3" w:rsidTr="004133F3">
        <w:trPr>
          <w:trHeight w:val="1844"/>
        </w:trPr>
        <w:tc>
          <w:tcPr>
            <w:tcW w:w="8630" w:type="dxa"/>
          </w:tcPr>
          <w:p w:rsidR="004133F3" w:rsidRPr="004133F3" w:rsidRDefault="004133F3" w:rsidP="004133F3">
            <w:pPr>
              <w:pStyle w:val="ListParagraph"/>
              <w:ind w:left="360"/>
              <w:rPr>
                <w:rFonts w:ascii="Times New Roman" w:hAnsi="Times New Roman" w:cs="Times New Roman"/>
                <w:sz w:val="24"/>
                <w:szCs w:val="24"/>
              </w:rPr>
            </w:pPr>
            <w:r w:rsidRPr="004133F3">
              <w:rPr>
                <w:rFonts w:ascii="Times New Roman" w:hAnsi="Times New Roman" w:cs="Times New Roman"/>
                <w:sz w:val="24"/>
                <w:szCs w:val="24"/>
              </w:rPr>
              <w:t>/</w:t>
            </w:r>
            <w:proofErr w:type="gramStart"/>
            <w:r w:rsidRPr="004133F3">
              <w:rPr>
                <w:rFonts w:ascii="Times New Roman" w:hAnsi="Times New Roman" w:cs="Times New Roman"/>
                <w:sz w:val="24"/>
                <w:szCs w:val="24"/>
              </w:rPr>
              <w:t>*  conclusion</w:t>
            </w:r>
            <w:proofErr w:type="gramEnd"/>
            <w:r w:rsidRPr="004133F3">
              <w:rPr>
                <w:rFonts w:ascii="Times New Roman" w:hAnsi="Times New Roman" w:cs="Times New Roman"/>
                <w:sz w:val="24"/>
                <w:szCs w:val="24"/>
              </w:rPr>
              <w:t xml:space="preserve"> list */ </w:t>
            </w:r>
          </w:p>
          <w:p w:rsidR="004133F3" w:rsidRPr="004133F3" w:rsidRDefault="004133F3" w:rsidP="004133F3">
            <w:pPr>
              <w:pStyle w:val="ListParagraph"/>
              <w:ind w:left="360"/>
              <w:rPr>
                <w:rFonts w:ascii="Times New Roman" w:hAnsi="Times New Roman" w:cs="Times New Roman"/>
                <w:sz w:val="24"/>
                <w:szCs w:val="24"/>
              </w:rPr>
            </w:pPr>
            <w:r w:rsidRPr="004133F3">
              <w:rPr>
                <w:rFonts w:ascii="Times New Roman" w:hAnsi="Times New Roman" w:cs="Times New Roman"/>
                <w:sz w:val="24"/>
                <w:szCs w:val="24"/>
              </w:rPr>
              <w:t xml:space="preserve">char </w:t>
            </w:r>
            <w:proofErr w:type="gramStart"/>
            <w:r w:rsidRPr="004133F3">
              <w:rPr>
                <w:rFonts w:ascii="Times New Roman" w:hAnsi="Times New Roman" w:cs="Times New Roman"/>
                <w:sz w:val="24"/>
                <w:szCs w:val="24"/>
              </w:rPr>
              <w:t>conclt[</w:t>
            </w:r>
            <w:proofErr w:type="gramEnd"/>
            <w:r w:rsidRPr="004133F3">
              <w:rPr>
                <w:rFonts w:ascii="Times New Roman" w:hAnsi="Times New Roman" w:cs="Times New Roman"/>
                <w:sz w:val="24"/>
                <w:szCs w:val="24"/>
              </w:rPr>
              <w:t xml:space="preserve">10][3]; </w:t>
            </w:r>
          </w:p>
          <w:p w:rsidR="004133F3" w:rsidRPr="004133F3" w:rsidRDefault="004133F3" w:rsidP="004133F3">
            <w:pPr>
              <w:pStyle w:val="ListParagraph"/>
              <w:ind w:left="360"/>
              <w:rPr>
                <w:rFonts w:ascii="Times New Roman" w:hAnsi="Times New Roman" w:cs="Times New Roman"/>
                <w:sz w:val="24"/>
                <w:szCs w:val="24"/>
              </w:rPr>
            </w:pPr>
            <w:r w:rsidRPr="004133F3">
              <w:rPr>
                <w:rFonts w:ascii="Times New Roman" w:hAnsi="Times New Roman" w:cs="Times New Roman"/>
                <w:sz w:val="24"/>
                <w:szCs w:val="24"/>
              </w:rPr>
              <w:t>/</w:t>
            </w:r>
            <w:proofErr w:type="gramStart"/>
            <w:r w:rsidRPr="004133F3">
              <w:rPr>
                <w:rFonts w:ascii="Times New Roman" w:hAnsi="Times New Roman" w:cs="Times New Roman"/>
                <w:sz w:val="24"/>
                <w:szCs w:val="24"/>
              </w:rPr>
              <w:t>*  variable</w:t>
            </w:r>
            <w:proofErr w:type="gramEnd"/>
            <w:r w:rsidRPr="004133F3">
              <w:rPr>
                <w:rFonts w:ascii="Times New Roman" w:hAnsi="Times New Roman" w:cs="Times New Roman"/>
                <w:sz w:val="24"/>
                <w:szCs w:val="24"/>
              </w:rPr>
              <w:t xml:space="preserve"> list */ </w:t>
            </w:r>
          </w:p>
          <w:p w:rsidR="004133F3" w:rsidRPr="004133F3" w:rsidRDefault="004133F3" w:rsidP="004133F3">
            <w:pPr>
              <w:pStyle w:val="ListParagraph"/>
              <w:ind w:left="360"/>
              <w:rPr>
                <w:rFonts w:ascii="Times New Roman" w:hAnsi="Times New Roman" w:cs="Times New Roman"/>
                <w:sz w:val="24"/>
                <w:szCs w:val="24"/>
              </w:rPr>
            </w:pPr>
            <w:r w:rsidRPr="004133F3">
              <w:rPr>
                <w:rFonts w:ascii="Times New Roman" w:hAnsi="Times New Roman" w:cs="Times New Roman"/>
                <w:sz w:val="24"/>
                <w:szCs w:val="24"/>
              </w:rPr>
              <w:t xml:space="preserve">char </w:t>
            </w:r>
            <w:proofErr w:type="gramStart"/>
            <w:r w:rsidRPr="004133F3">
              <w:rPr>
                <w:rFonts w:ascii="Times New Roman" w:hAnsi="Times New Roman" w:cs="Times New Roman"/>
                <w:sz w:val="24"/>
                <w:szCs w:val="24"/>
              </w:rPr>
              <w:t>varlt[</w:t>
            </w:r>
            <w:proofErr w:type="gramEnd"/>
            <w:r w:rsidRPr="004133F3">
              <w:rPr>
                <w:rFonts w:ascii="Times New Roman" w:hAnsi="Times New Roman" w:cs="Times New Roman"/>
                <w:sz w:val="24"/>
                <w:szCs w:val="24"/>
              </w:rPr>
              <w:t xml:space="preserve">10][3]; </w:t>
            </w:r>
          </w:p>
          <w:p w:rsidR="004133F3" w:rsidRPr="004133F3" w:rsidRDefault="004133F3" w:rsidP="004133F3">
            <w:pPr>
              <w:pStyle w:val="ListParagraph"/>
              <w:ind w:left="360"/>
              <w:rPr>
                <w:rFonts w:ascii="Times New Roman" w:hAnsi="Times New Roman" w:cs="Times New Roman"/>
                <w:sz w:val="24"/>
                <w:szCs w:val="24"/>
              </w:rPr>
            </w:pPr>
            <w:r w:rsidRPr="004133F3">
              <w:rPr>
                <w:rFonts w:ascii="Times New Roman" w:hAnsi="Times New Roman" w:cs="Times New Roman"/>
                <w:sz w:val="24"/>
                <w:szCs w:val="24"/>
              </w:rPr>
              <w:t>/</w:t>
            </w:r>
            <w:proofErr w:type="gramStart"/>
            <w:r w:rsidRPr="004133F3">
              <w:rPr>
                <w:rFonts w:ascii="Times New Roman" w:hAnsi="Times New Roman" w:cs="Times New Roman"/>
                <w:sz w:val="24"/>
                <w:szCs w:val="24"/>
              </w:rPr>
              <w:t>*  clause</w:t>
            </w:r>
            <w:proofErr w:type="gramEnd"/>
            <w:r w:rsidRPr="004133F3">
              <w:rPr>
                <w:rFonts w:ascii="Times New Roman" w:hAnsi="Times New Roman" w:cs="Times New Roman"/>
                <w:sz w:val="24"/>
                <w:szCs w:val="24"/>
              </w:rPr>
              <w:t xml:space="preserve"> vairable list */ </w:t>
            </w:r>
          </w:p>
          <w:p w:rsidR="004133F3" w:rsidRDefault="004133F3" w:rsidP="004133F3">
            <w:pPr>
              <w:autoSpaceDE w:val="0"/>
              <w:autoSpaceDN w:val="0"/>
              <w:adjustRightInd w:val="0"/>
              <w:rPr>
                <w:rFonts w:ascii="Times New Roman" w:hAnsi="Times New Roman" w:cs="Times New Roman"/>
              </w:rPr>
            </w:pPr>
            <w:r w:rsidRPr="004133F3">
              <w:rPr>
                <w:rFonts w:ascii="Times New Roman" w:hAnsi="Times New Roman" w:cs="Times New Roman"/>
                <w:sz w:val="24"/>
                <w:szCs w:val="24"/>
              </w:rPr>
              <w:t xml:space="preserve">char </w:t>
            </w:r>
            <w:proofErr w:type="gramStart"/>
            <w:r w:rsidRPr="004133F3">
              <w:rPr>
                <w:rFonts w:ascii="Times New Roman" w:hAnsi="Times New Roman" w:cs="Times New Roman"/>
                <w:sz w:val="24"/>
                <w:szCs w:val="24"/>
              </w:rPr>
              <w:t>clvarlt[</w:t>
            </w:r>
            <w:proofErr w:type="gramEnd"/>
            <w:r w:rsidRPr="004133F3">
              <w:rPr>
                <w:rFonts w:ascii="Times New Roman" w:hAnsi="Times New Roman" w:cs="Times New Roman"/>
                <w:sz w:val="24"/>
                <w:szCs w:val="24"/>
              </w:rPr>
              <w:t xml:space="preserve">40][3]; </w:t>
            </w:r>
          </w:p>
        </w:tc>
      </w:tr>
    </w:tbl>
    <w:p w:rsidR="004133F3" w:rsidRPr="004D0F5E" w:rsidRDefault="004133F3" w:rsidP="004D0F5E">
      <w:pPr>
        <w:autoSpaceDE w:val="0"/>
        <w:autoSpaceDN w:val="0"/>
        <w:adjustRightInd w:val="0"/>
        <w:spacing w:before="0"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630"/>
      </w:tblGrid>
      <w:tr w:rsidR="004133F3" w:rsidTr="004133F3">
        <w:tc>
          <w:tcPr>
            <w:tcW w:w="8630" w:type="dxa"/>
          </w:tcPr>
          <w:p w:rsidR="004133F3" w:rsidRPr="003F48C5" w:rsidRDefault="004133F3" w:rsidP="003F48C5">
            <w:pPr>
              <w:rPr>
                <w:b/>
              </w:rPr>
            </w:pPr>
            <w:r w:rsidRPr="003F48C5">
              <w:rPr>
                <w:b/>
              </w:rPr>
              <w:t>Our Code:</w:t>
            </w:r>
          </w:p>
        </w:tc>
      </w:tr>
      <w:tr w:rsidR="004133F3" w:rsidTr="004133F3">
        <w:tc>
          <w:tcPr>
            <w:tcW w:w="8630" w:type="dxa"/>
          </w:tcPr>
          <w:p w:rsidR="004133F3" w:rsidRPr="004D0F5E" w:rsidRDefault="004133F3" w:rsidP="004133F3">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Variable_f varlist[</w:t>
            </w:r>
            <w:r w:rsidRPr="004D0F5E">
              <w:rPr>
                <w:rFonts w:ascii="Times New Roman" w:hAnsi="Times New Roman" w:cs="Times New Roman"/>
                <w:b/>
                <w:sz w:val="24"/>
                <w:szCs w:val="24"/>
              </w:rPr>
              <w:t>varlist_size</w:t>
            </w:r>
            <w:proofErr w:type="gramStart"/>
            <w:r w:rsidRPr="004D0F5E">
              <w:rPr>
                <w:rFonts w:ascii="Times New Roman" w:hAnsi="Times New Roman" w:cs="Times New Roman"/>
                <w:sz w:val="24"/>
                <w:szCs w:val="24"/>
              </w:rPr>
              <w:t>];</w:t>
            </w:r>
            <w:r w:rsidR="0006334E">
              <w:rPr>
                <w:rFonts w:ascii="Times New Roman" w:hAnsi="Times New Roman" w:cs="Times New Roman"/>
                <w:sz w:val="24"/>
                <w:szCs w:val="24"/>
              </w:rPr>
              <w:t xml:space="preserve">   </w:t>
            </w:r>
            <w:proofErr w:type="gramEnd"/>
            <w:r w:rsidR="0006334E">
              <w:rPr>
                <w:rFonts w:ascii="Times New Roman" w:hAnsi="Times New Roman" w:cs="Times New Roman"/>
                <w:sz w:val="24"/>
                <w:szCs w:val="24"/>
              </w:rPr>
              <w:t xml:space="preserve">                     // Variable list</w:t>
            </w:r>
          </w:p>
          <w:p w:rsidR="004133F3" w:rsidRPr="004D0F5E" w:rsidRDefault="004133F3" w:rsidP="004133F3">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Variable_f conclist[</w:t>
            </w:r>
            <w:r w:rsidRPr="004D0F5E">
              <w:rPr>
                <w:rFonts w:ascii="Times New Roman" w:hAnsi="Times New Roman" w:cs="Times New Roman"/>
                <w:b/>
                <w:sz w:val="24"/>
                <w:szCs w:val="24"/>
              </w:rPr>
              <w:t>conclist_size</w:t>
            </w:r>
            <w:proofErr w:type="gramStart"/>
            <w:r w:rsidRPr="004D0F5E">
              <w:rPr>
                <w:rFonts w:ascii="Times New Roman" w:hAnsi="Times New Roman" w:cs="Times New Roman"/>
                <w:sz w:val="24"/>
                <w:szCs w:val="24"/>
              </w:rPr>
              <w:t>];</w:t>
            </w:r>
            <w:r w:rsidR="0006334E">
              <w:rPr>
                <w:rFonts w:ascii="Times New Roman" w:hAnsi="Times New Roman" w:cs="Times New Roman"/>
                <w:sz w:val="24"/>
                <w:szCs w:val="24"/>
              </w:rPr>
              <w:t xml:space="preserve">   </w:t>
            </w:r>
            <w:proofErr w:type="gramEnd"/>
            <w:r w:rsidR="0006334E">
              <w:rPr>
                <w:rFonts w:ascii="Times New Roman" w:hAnsi="Times New Roman" w:cs="Times New Roman"/>
                <w:sz w:val="24"/>
                <w:szCs w:val="24"/>
              </w:rPr>
              <w:t xml:space="preserve">                 // Conclusion list</w:t>
            </w:r>
          </w:p>
          <w:p w:rsidR="004133F3" w:rsidRPr="004D0F5E" w:rsidRDefault="004133F3" w:rsidP="004133F3">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Variable_f clausevarlist[</w:t>
            </w:r>
            <w:r w:rsidRPr="004D0F5E">
              <w:rPr>
                <w:rFonts w:ascii="Times New Roman" w:hAnsi="Times New Roman" w:cs="Times New Roman"/>
                <w:b/>
                <w:sz w:val="24"/>
                <w:szCs w:val="24"/>
              </w:rPr>
              <w:t>clausevarlist_size</w:t>
            </w:r>
            <w:proofErr w:type="gramStart"/>
            <w:r w:rsidRPr="004D0F5E">
              <w:rPr>
                <w:rFonts w:ascii="Times New Roman" w:hAnsi="Times New Roman" w:cs="Times New Roman"/>
                <w:sz w:val="24"/>
                <w:szCs w:val="24"/>
              </w:rPr>
              <w:t>];</w:t>
            </w:r>
            <w:r w:rsidR="0006334E">
              <w:rPr>
                <w:rFonts w:ascii="Times New Roman" w:hAnsi="Times New Roman" w:cs="Times New Roman"/>
                <w:sz w:val="24"/>
                <w:szCs w:val="24"/>
              </w:rPr>
              <w:t xml:space="preserve">   </w:t>
            </w:r>
            <w:proofErr w:type="gramEnd"/>
            <w:r w:rsidR="0006334E">
              <w:rPr>
                <w:rFonts w:ascii="Times New Roman" w:hAnsi="Times New Roman" w:cs="Times New Roman"/>
                <w:sz w:val="24"/>
                <w:szCs w:val="24"/>
              </w:rPr>
              <w:t xml:space="preserve"> // Clause variable list</w:t>
            </w:r>
          </w:p>
          <w:p w:rsidR="004133F3" w:rsidRDefault="004133F3" w:rsidP="00D7371D">
            <w:pPr>
              <w:pStyle w:val="Heading3"/>
              <w:outlineLvl w:val="2"/>
              <w:rPr>
                <w:rFonts w:ascii="Times New Roman" w:hAnsi="Times New Roman" w:cs="Times New Roman"/>
              </w:rPr>
            </w:pPr>
          </w:p>
        </w:tc>
      </w:tr>
    </w:tbl>
    <w:p w:rsidR="004D0F5E" w:rsidRDefault="004D0F5E" w:rsidP="00D7371D">
      <w:pPr>
        <w:pStyle w:val="Heading3"/>
        <w:rPr>
          <w:rFonts w:ascii="Times New Roman" w:hAnsi="Times New Roman" w:cs="Times New Roman"/>
        </w:rPr>
      </w:pPr>
    </w:p>
    <w:p w:rsidR="0006334E" w:rsidRPr="00B243AC" w:rsidRDefault="0006334E" w:rsidP="00B243AC">
      <w:pPr>
        <w:pStyle w:val="ListParagraph"/>
        <w:numPr>
          <w:ilvl w:val="0"/>
          <w:numId w:val="28"/>
        </w:numPr>
        <w:rPr>
          <w:rFonts w:ascii="Times New Roman" w:hAnsi="Times New Roman" w:cs="Times New Roman"/>
          <w:sz w:val="24"/>
          <w:szCs w:val="24"/>
        </w:rPr>
      </w:pPr>
      <w:r w:rsidRPr="00B243AC">
        <w:rPr>
          <w:rFonts w:ascii="Times New Roman" w:hAnsi="Times New Roman" w:cs="Times New Roman"/>
          <w:sz w:val="24"/>
          <w:szCs w:val="24"/>
        </w:rPr>
        <w:t>The size of lists is put into variables such as varlist_size instead of [</w:t>
      </w:r>
      <w:proofErr w:type="gramStart"/>
      <w:r w:rsidRPr="00B243AC">
        <w:rPr>
          <w:rFonts w:ascii="Times New Roman" w:hAnsi="Times New Roman" w:cs="Times New Roman"/>
          <w:sz w:val="24"/>
          <w:szCs w:val="24"/>
        </w:rPr>
        <w:t>10][</w:t>
      </w:r>
      <w:proofErr w:type="gramEnd"/>
      <w:r w:rsidRPr="00B243AC">
        <w:rPr>
          <w:rFonts w:ascii="Times New Roman" w:hAnsi="Times New Roman" w:cs="Times New Roman"/>
          <w:sz w:val="24"/>
          <w:szCs w:val="24"/>
        </w:rPr>
        <w:t xml:space="preserve">3]. </w:t>
      </w:r>
      <w:r w:rsidR="00B243AC" w:rsidRPr="00B243AC">
        <w:rPr>
          <w:rFonts w:ascii="Times New Roman" w:hAnsi="Times New Roman" w:cs="Times New Roman"/>
          <w:sz w:val="24"/>
          <w:szCs w:val="24"/>
        </w:rPr>
        <w:t>It tells reader immediately that it is variable list size.</w:t>
      </w:r>
    </w:p>
    <w:p w:rsidR="00DB1F39" w:rsidRDefault="00DB1F39" w:rsidP="00DB1F39">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 </w:t>
      </w:r>
    </w:p>
    <w:p w:rsidR="00DB1F39" w:rsidRDefault="00DB1F39" w:rsidP="00B243AC">
      <w:pPr>
        <w:pStyle w:val="ListParagraph"/>
        <w:numPr>
          <w:ilvl w:val="0"/>
          <w:numId w:val="28"/>
        </w:numPr>
        <w:rPr>
          <w:rFonts w:ascii="Times New Roman" w:hAnsi="Times New Roman" w:cs="Times New Roman"/>
          <w:sz w:val="24"/>
          <w:szCs w:val="24"/>
        </w:rPr>
      </w:pPr>
      <w:r w:rsidRPr="00B243AC">
        <w:rPr>
          <w:rFonts w:ascii="Times New Roman" w:hAnsi="Times New Roman" w:cs="Times New Roman"/>
          <w:b/>
          <w:sz w:val="24"/>
          <w:szCs w:val="24"/>
        </w:rPr>
        <w:t>Existing code</w:t>
      </w:r>
      <w:r>
        <w:rPr>
          <w:rFonts w:ascii="Times New Roman" w:hAnsi="Times New Roman" w:cs="Times New Roman"/>
          <w:sz w:val="24"/>
          <w:szCs w:val="24"/>
        </w:rPr>
        <w:t xml:space="preserve"> has only following functions other than main:</w:t>
      </w:r>
    </w:p>
    <w:p w:rsidR="00DB1F39" w:rsidRPr="00DB1F39" w:rsidRDefault="00DB1F39" w:rsidP="00DB1F39">
      <w:pPr>
        <w:pStyle w:val="ListParagraph"/>
        <w:ind w:left="360"/>
        <w:rPr>
          <w:rFonts w:ascii="Times New Roman" w:hAnsi="Times New Roman" w:cs="Times New Roman"/>
          <w:sz w:val="24"/>
          <w:szCs w:val="24"/>
        </w:rPr>
      </w:pPr>
      <w:r w:rsidRPr="00DB1F39">
        <w:rPr>
          <w:rFonts w:ascii="Times New Roman" w:hAnsi="Times New Roman" w:cs="Times New Roman"/>
          <w:sz w:val="24"/>
          <w:szCs w:val="24"/>
        </w:rPr>
        <w:t xml:space="preserve">void determine_member_concl_list(void); </w:t>
      </w:r>
    </w:p>
    <w:p w:rsidR="00DB1F39" w:rsidRPr="00DB1F39" w:rsidRDefault="00DB1F39" w:rsidP="00DB1F39">
      <w:pPr>
        <w:pStyle w:val="ListParagraph"/>
        <w:ind w:left="360"/>
        <w:rPr>
          <w:rFonts w:ascii="Times New Roman" w:hAnsi="Times New Roman" w:cs="Times New Roman"/>
          <w:sz w:val="24"/>
          <w:szCs w:val="24"/>
        </w:rPr>
      </w:pPr>
      <w:r w:rsidRPr="00DB1F39">
        <w:rPr>
          <w:rFonts w:ascii="Times New Roman" w:hAnsi="Times New Roman" w:cs="Times New Roman"/>
          <w:sz w:val="24"/>
          <w:szCs w:val="24"/>
        </w:rPr>
        <w:t xml:space="preserve">void push_on_stack(void); </w:t>
      </w:r>
    </w:p>
    <w:p w:rsidR="00DB1F39" w:rsidRDefault="00DB1F39" w:rsidP="00DB1F39">
      <w:pPr>
        <w:pStyle w:val="ListParagraph"/>
        <w:ind w:left="360"/>
        <w:rPr>
          <w:rFonts w:ascii="Times New Roman" w:hAnsi="Times New Roman" w:cs="Times New Roman"/>
          <w:sz w:val="24"/>
          <w:szCs w:val="24"/>
        </w:rPr>
      </w:pPr>
      <w:r w:rsidRPr="00DB1F39">
        <w:rPr>
          <w:rFonts w:ascii="Times New Roman" w:hAnsi="Times New Roman" w:cs="Times New Roman"/>
          <w:sz w:val="24"/>
          <w:szCs w:val="24"/>
        </w:rPr>
        <w:t>void instantiate(void);</w:t>
      </w:r>
    </w:p>
    <w:p w:rsidR="00B243AC" w:rsidRDefault="00B243AC" w:rsidP="00DB1F39">
      <w:pPr>
        <w:pStyle w:val="ListParagraph"/>
        <w:ind w:left="360"/>
        <w:rPr>
          <w:rFonts w:ascii="Times New Roman" w:hAnsi="Times New Roman" w:cs="Times New Roman"/>
          <w:sz w:val="24"/>
          <w:szCs w:val="24"/>
        </w:rPr>
      </w:pPr>
    </w:p>
    <w:p w:rsidR="00DB1F39" w:rsidRDefault="00DB1F39" w:rsidP="00DB1F3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Rest of the things like initialization of lists, display of lists, inference engine, </w:t>
      </w:r>
      <w:r w:rsidR="00B243AC">
        <w:rPr>
          <w:rFonts w:ascii="Times New Roman" w:hAnsi="Times New Roman" w:cs="Times New Roman"/>
          <w:sz w:val="24"/>
          <w:szCs w:val="24"/>
        </w:rPr>
        <w:t xml:space="preserve">and </w:t>
      </w:r>
      <w:r>
        <w:rPr>
          <w:rFonts w:ascii="Times New Roman" w:hAnsi="Times New Roman" w:cs="Times New Roman"/>
          <w:sz w:val="24"/>
          <w:szCs w:val="24"/>
        </w:rPr>
        <w:t>rules</w:t>
      </w:r>
      <w:r w:rsidR="00B243AC">
        <w:rPr>
          <w:rFonts w:ascii="Times New Roman" w:hAnsi="Times New Roman" w:cs="Times New Roman"/>
          <w:sz w:val="24"/>
          <w:szCs w:val="24"/>
        </w:rPr>
        <w:t xml:space="preserve"> were in main. </w:t>
      </w:r>
    </w:p>
    <w:p w:rsidR="00B243AC" w:rsidRDefault="00B243AC" w:rsidP="00DB1F39">
      <w:pPr>
        <w:pStyle w:val="ListParagraph"/>
        <w:ind w:left="360"/>
        <w:rPr>
          <w:rFonts w:ascii="Times New Roman" w:hAnsi="Times New Roman" w:cs="Times New Roman"/>
          <w:sz w:val="24"/>
          <w:szCs w:val="24"/>
        </w:rPr>
      </w:pPr>
    </w:p>
    <w:p w:rsidR="00B243AC" w:rsidRPr="00B243AC" w:rsidRDefault="00B243AC" w:rsidP="00B243AC">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In </w:t>
      </w:r>
      <w:r w:rsidRPr="00B243AC">
        <w:rPr>
          <w:rFonts w:ascii="Times New Roman" w:hAnsi="Times New Roman" w:cs="Times New Roman"/>
          <w:b/>
          <w:sz w:val="24"/>
          <w:szCs w:val="24"/>
        </w:rPr>
        <w:t>our code</w:t>
      </w:r>
      <w:r>
        <w:rPr>
          <w:rFonts w:ascii="Times New Roman" w:hAnsi="Times New Roman" w:cs="Times New Roman"/>
          <w:sz w:val="24"/>
          <w:szCs w:val="24"/>
        </w:rPr>
        <w:t xml:space="preserve"> we</w:t>
      </w:r>
      <w:r w:rsidRPr="004D0F5E">
        <w:rPr>
          <w:rFonts w:ascii="Times New Roman" w:hAnsi="Times New Roman" w:cs="Times New Roman"/>
          <w:sz w:val="24"/>
          <w:szCs w:val="24"/>
        </w:rPr>
        <w:t xml:space="preserve"> modularized and put </w:t>
      </w:r>
      <w:r>
        <w:rPr>
          <w:rFonts w:ascii="Times New Roman" w:hAnsi="Times New Roman" w:cs="Times New Roman"/>
          <w:sz w:val="24"/>
          <w:szCs w:val="24"/>
        </w:rPr>
        <w:t xml:space="preserve">main code </w:t>
      </w:r>
      <w:r w:rsidRPr="004D0F5E">
        <w:rPr>
          <w:rFonts w:ascii="Times New Roman" w:hAnsi="Times New Roman" w:cs="Times New Roman"/>
          <w:sz w:val="24"/>
          <w:szCs w:val="24"/>
        </w:rPr>
        <w:t>into different functions which do particular work</w:t>
      </w:r>
      <w:r>
        <w:rPr>
          <w:rFonts w:ascii="Times New Roman" w:hAnsi="Times New Roman" w:cs="Times New Roman"/>
          <w:sz w:val="24"/>
          <w:szCs w:val="24"/>
        </w:rPr>
        <w:t xml:space="preserve">. </w:t>
      </w:r>
      <w:r w:rsidRPr="00B243AC">
        <w:rPr>
          <w:rFonts w:ascii="Times New Roman" w:hAnsi="Times New Roman" w:cs="Times New Roman"/>
          <w:sz w:val="24"/>
          <w:szCs w:val="24"/>
        </w:rPr>
        <w:t>This increases readability of code.</w:t>
      </w:r>
    </w:p>
    <w:p w:rsidR="00DB1F39" w:rsidRDefault="00DB1F39" w:rsidP="00DB1F39">
      <w:pPr>
        <w:pStyle w:val="ListParagraph"/>
        <w:ind w:left="360"/>
        <w:rPr>
          <w:rFonts w:ascii="Times New Roman" w:hAnsi="Times New Roman" w:cs="Times New Roman"/>
          <w:sz w:val="24"/>
          <w:szCs w:val="24"/>
        </w:rPr>
      </w:pPr>
    </w:p>
    <w:p w:rsidR="00DB1F39" w:rsidRPr="004D0F5E" w:rsidRDefault="00DB1F39" w:rsidP="00DB1F39">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For example:</w:t>
      </w:r>
    </w:p>
    <w:p w:rsidR="00DB1F39" w:rsidRPr="004D0F5E" w:rsidRDefault="00DB1F39" w:rsidP="00DB1F39">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Void </w:t>
      </w:r>
      <w:r w:rsidRPr="004D0F5E">
        <w:rPr>
          <w:rFonts w:ascii="Times New Roman" w:hAnsi="Times New Roman" w:cs="Times New Roman"/>
          <w:b/>
          <w:sz w:val="24"/>
          <w:szCs w:val="24"/>
        </w:rPr>
        <w:t>display_</w:t>
      </w:r>
      <w:proofErr w:type="gramStart"/>
      <w:r w:rsidRPr="004D0F5E">
        <w:rPr>
          <w:rFonts w:ascii="Times New Roman" w:hAnsi="Times New Roman" w:cs="Times New Roman"/>
          <w:b/>
          <w:sz w:val="24"/>
          <w:szCs w:val="24"/>
        </w:rPr>
        <w:t>clauseList</w:t>
      </w:r>
      <w:r w:rsidRPr="004D0F5E">
        <w:rPr>
          <w:rFonts w:ascii="Times New Roman" w:hAnsi="Times New Roman" w:cs="Times New Roman"/>
          <w:sz w:val="24"/>
          <w:szCs w:val="24"/>
        </w:rPr>
        <w:t>(</w:t>
      </w:r>
      <w:proofErr w:type="gramEnd"/>
      <w:r w:rsidRPr="004D0F5E">
        <w:rPr>
          <w:rFonts w:ascii="Times New Roman" w:hAnsi="Times New Roman" w:cs="Times New Roman"/>
          <w:sz w:val="24"/>
          <w:szCs w:val="24"/>
        </w:rPr>
        <w:t>Question* listQuestion, int size)</w:t>
      </w:r>
    </w:p>
    <w:p w:rsidR="00DB1F39" w:rsidRPr="004D0F5E" w:rsidRDefault="00DB1F39" w:rsidP="00DB1F39">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void </w:t>
      </w:r>
      <w:r w:rsidRPr="004D0F5E">
        <w:rPr>
          <w:rFonts w:ascii="Times New Roman" w:hAnsi="Times New Roman" w:cs="Times New Roman"/>
          <w:b/>
          <w:sz w:val="24"/>
          <w:szCs w:val="24"/>
        </w:rPr>
        <w:t>display_conclusion_</w:t>
      </w:r>
      <w:proofErr w:type="gramStart"/>
      <w:r w:rsidRPr="004D0F5E">
        <w:rPr>
          <w:rFonts w:ascii="Times New Roman" w:hAnsi="Times New Roman" w:cs="Times New Roman"/>
          <w:b/>
          <w:sz w:val="24"/>
          <w:szCs w:val="24"/>
        </w:rPr>
        <w:t>list</w:t>
      </w:r>
      <w:r w:rsidRPr="004D0F5E">
        <w:rPr>
          <w:rFonts w:ascii="Times New Roman" w:hAnsi="Times New Roman" w:cs="Times New Roman"/>
          <w:sz w:val="24"/>
          <w:szCs w:val="24"/>
        </w:rPr>
        <w:t>(</w:t>
      </w:r>
      <w:proofErr w:type="gramEnd"/>
      <w:r w:rsidRPr="004D0F5E">
        <w:rPr>
          <w:rFonts w:ascii="Times New Roman" w:hAnsi="Times New Roman" w:cs="Times New Roman"/>
          <w:sz w:val="24"/>
          <w:szCs w:val="24"/>
        </w:rPr>
        <w:t>Conclusion* listConclusion, int sizeList)</w:t>
      </w:r>
    </w:p>
    <w:p w:rsidR="00DB1F39" w:rsidRPr="004D0F5E" w:rsidRDefault="00DB1F39" w:rsidP="00DB1F39">
      <w:pPr>
        <w:pStyle w:val="ListParagraph"/>
        <w:ind w:left="360"/>
        <w:rPr>
          <w:rFonts w:ascii="Times New Roman" w:hAnsi="Times New Roman" w:cs="Times New Roman"/>
          <w:b/>
          <w:sz w:val="24"/>
          <w:szCs w:val="24"/>
        </w:rPr>
      </w:pPr>
      <w:r w:rsidRPr="004D0F5E">
        <w:rPr>
          <w:rFonts w:ascii="Times New Roman" w:hAnsi="Times New Roman" w:cs="Times New Roman"/>
          <w:sz w:val="24"/>
          <w:szCs w:val="24"/>
        </w:rPr>
        <w:t xml:space="preserve">void </w:t>
      </w:r>
      <w:r w:rsidRPr="004D0F5E">
        <w:rPr>
          <w:rFonts w:ascii="Times New Roman" w:hAnsi="Times New Roman" w:cs="Times New Roman"/>
          <w:b/>
          <w:sz w:val="24"/>
          <w:szCs w:val="24"/>
        </w:rPr>
        <w:t>build_clause_</w:t>
      </w:r>
      <w:proofErr w:type="gramStart"/>
      <w:r w:rsidRPr="004D0F5E">
        <w:rPr>
          <w:rFonts w:ascii="Times New Roman" w:hAnsi="Times New Roman" w:cs="Times New Roman"/>
          <w:b/>
          <w:sz w:val="24"/>
          <w:szCs w:val="24"/>
        </w:rPr>
        <w:t>list(</w:t>
      </w:r>
      <w:proofErr w:type="gramEnd"/>
      <w:r w:rsidRPr="004D0F5E">
        <w:rPr>
          <w:rFonts w:ascii="Times New Roman" w:hAnsi="Times New Roman" w:cs="Times New Roman"/>
          <w:b/>
          <w:sz w:val="24"/>
          <w:szCs w:val="24"/>
        </w:rPr>
        <w:t>)</w:t>
      </w:r>
    </w:p>
    <w:p w:rsidR="00DB1F39" w:rsidRPr="004D0F5E" w:rsidRDefault="00B243AC" w:rsidP="00DB1F39">
      <w:pPr>
        <w:pStyle w:val="ListParagraph"/>
        <w:ind w:left="360"/>
        <w:rPr>
          <w:rFonts w:ascii="Times New Roman" w:hAnsi="Times New Roman" w:cs="Times New Roman"/>
          <w:b/>
          <w:sz w:val="24"/>
          <w:szCs w:val="24"/>
        </w:rPr>
      </w:pPr>
      <w:r>
        <w:rPr>
          <w:rFonts w:ascii="Times New Roman" w:hAnsi="Times New Roman" w:cs="Times New Roman"/>
          <w:b/>
          <w:sz w:val="24"/>
          <w:szCs w:val="24"/>
        </w:rPr>
        <w:t xml:space="preserve">void </w:t>
      </w:r>
      <w:r w:rsidR="00DB1F39" w:rsidRPr="004D0F5E">
        <w:rPr>
          <w:rFonts w:ascii="Times New Roman" w:hAnsi="Times New Roman" w:cs="Times New Roman"/>
          <w:b/>
          <w:sz w:val="24"/>
          <w:szCs w:val="24"/>
        </w:rPr>
        <w:t>build_variable_</w:t>
      </w:r>
      <w:proofErr w:type="gramStart"/>
      <w:r w:rsidR="00DB1F39" w:rsidRPr="004D0F5E">
        <w:rPr>
          <w:rFonts w:ascii="Times New Roman" w:hAnsi="Times New Roman" w:cs="Times New Roman"/>
          <w:b/>
          <w:sz w:val="24"/>
          <w:szCs w:val="24"/>
        </w:rPr>
        <w:t>list</w:t>
      </w:r>
      <w:r>
        <w:rPr>
          <w:rFonts w:ascii="Times New Roman" w:hAnsi="Times New Roman" w:cs="Times New Roman"/>
          <w:b/>
          <w:sz w:val="24"/>
          <w:szCs w:val="24"/>
        </w:rPr>
        <w:t>(</w:t>
      </w:r>
      <w:proofErr w:type="gramEnd"/>
      <w:r>
        <w:rPr>
          <w:rFonts w:ascii="Times New Roman" w:hAnsi="Times New Roman" w:cs="Times New Roman"/>
          <w:b/>
          <w:sz w:val="24"/>
          <w:szCs w:val="24"/>
        </w:rPr>
        <w:t>)</w:t>
      </w:r>
    </w:p>
    <w:p w:rsidR="00DB1F39" w:rsidRPr="004D0F5E" w:rsidRDefault="00DB1F39" w:rsidP="00DB1F39">
      <w:pPr>
        <w:pStyle w:val="ListParagraph"/>
        <w:ind w:left="360"/>
        <w:rPr>
          <w:rFonts w:ascii="Times New Roman" w:hAnsi="Times New Roman" w:cs="Times New Roman"/>
          <w:b/>
          <w:sz w:val="24"/>
          <w:szCs w:val="24"/>
        </w:rPr>
      </w:pPr>
      <w:r w:rsidRPr="004D0F5E">
        <w:rPr>
          <w:rFonts w:ascii="Times New Roman" w:hAnsi="Times New Roman" w:cs="Times New Roman"/>
          <w:b/>
          <w:sz w:val="24"/>
          <w:szCs w:val="24"/>
        </w:rPr>
        <w:t>void display_variable_</w:t>
      </w:r>
      <w:proofErr w:type="gramStart"/>
      <w:r w:rsidRPr="004D0F5E">
        <w:rPr>
          <w:rFonts w:ascii="Times New Roman" w:hAnsi="Times New Roman" w:cs="Times New Roman"/>
          <w:b/>
          <w:sz w:val="24"/>
          <w:szCs w:val="24"/>
        </w:rPr>
        <w:t>list(</w:t>
      </w:r>
      <w:proofErr w:type="gramEnd"/>
      <w:r w:rsidRPr="004D0F5E">
        <w:rPr>
          <w:rFonts w:ascii="Times New Roman" w:hAnsi="Times New Roman" w:cs="Times New Roman"/>
          <w:b/>
          <w:sz w:val="24"/>
          <w:szCs w:val="24"/>
        </w:rPr>
        <w:t>Variable* variable_list, int sizeVariable)</w:t>
      </w:r>
    </w:p>
    <w:p w:rsidR="00DB1F39" w:rsidRDefault="00DB1F39" w:rsidP="00DB1F39">
      <w:pPr>
        <w:pStyle w:val="ListParagraph"/>
        <w:ind w:left="360"/>
        <w:rPr>
          <w:rFonts w:ascii="Times New Roman" w:hAnsi="Times New Roman" w:cs="Times New Roman"/>
          <w:sz w:val="24"/>
          <w:szCs w:val="24"/>
        </w:rPr>
      </w:pPr>
      <w:r w:rsidRPr="004D0F5E">
        <w:rPr>
          <w:rFonts w:ascii="Times New Roman" w:hAnsi="Times New Roman" w:cs="Times New Roman"/>
          <w:b/>
          <w:sz w:val="24"/>
          <w:szCs w:val="24"/>
        </w:rPr>
        <w:t xml:space="preserve">int check_conclusion </w:t>
      </w:r>
      <w:r w:rsidRPr="004D0F5E">
        <w:rPr>
          <w:rFonts w:ascii="Times New Roman" w:hAnsi="Times New Roman" w:cs="Times New Roman"/>
          <w:sz w:val="24"/>
          <w:szCs w:val="24"/>
        </w:rPr>
        <w:t>(string nameConclusion, Conclusion* listConclusion, int</w:t>
      </w:r>
      <w:r w:rsidRPr="004D0F5E">
        <w:rPr>
          <w:rFonts w:ascii="Times New Roman" w:hAnsi="Times New Roman" w:cs="Times New Roman"/>
          <w:b/>
          <w:sz w:val="24"/>
          <w:szCs w:val="24"/>
        </w:rPr>
        <w:t xml:space="preserve"> </w:t>
      </w:r>
      <w:r w:rsidRPr="004D0F5E">
        <w:rPr>
          <w:rFonts w:ascii="Times New Roman" w:hAnsi="Times New Roman" w:cs="Times New Roman"/>
          <w:sz w:val="24"/>
          <w:szCs w:val="24"/>
        </w:rPr>
        <w:t>sizeConclusion)</w:t>
      </w:r>
      <w:r w:rsidRPr="004D0F5E">
        <w:rPr>
          <w:rFonts w:ascii="Times New Roman" w:hAnsi="Times New Roman" w:cs="Times New Roman"/>
          <w:b/>
          <w:sz w:val="24"/>
          <w:szCs w:val="24"/>
        </w:rPr>
        <w:t xml:space="preserve"> - </w:t>
      </w:r>
      <w:r w:rsidRPr="004D0F5E">
        <w:rPr>
          <w:rFonts w:ascii="Times New Roman" w:hAnsi="Times New Roman" w:cs="Times New Roman"/>
          <w:sz w:val="24"/>
          <w:szCs w:val="24"/>
        </w:rPr>
        <w:t>checks if variable is in conclusion list or not. It is used while loading variable list.</w:t>
      </w:r>
    </w:p>
    <w:p w:rsidR="00B243AC" w:rsidRDefault="00B243AC" w:rsidP="00DB1F39">
      <w:pPr>
        <w:pStyle w:val="ListParagraph"/>
        <w:ind w:left="360"/>
        <w:rPr>
          <w:rFonts w:ascii="Times New Roman" w:hAnsi="Times New Roman" w:cs="Times New Roman"/>
          <w:sz w:val="24"/>
          <w:szCs w:val="24"/>
        </w:rPr>
      </w:pPr>
    </w:p>
    <w:p w:rsidR="00B243AC" w:rsidRPr="00B243AC" w:rsidRDefault="00B243AC" w:rsidP="00B243AC">
      <w:pPr>
        <w:rPr>
          <w:rFonts w:ascii="Times New Roman" w:hAnsi="Times New Roman" w:cs="Times New Roman"/>
          <w:sz w:val="24"/>
          <w:szCs w:val="24"/>
        </w:rPr>
      </w:pPr>
    </w:p>
    <w:p w:rsidR="00DB1F39" w:rsidRPr="0006334E" w:rsidRDefault="00DB1F39" w:rsidP="0006334E">
      <w:pPr>
        <w:rPr>
          <w:rFonts w:ascii="Times New Roman" w:hAnsi="Times New Roman" w:cs="Times New Roman"/>
          <w:sz w:val="24"/>
          <w:szCs w:val="24"/>
        </w:rPr>
      </w:pPr>
    </w:p>
    <w:p w:rsidR="00D7371D" w:rsidRPr="0006334E" w:rsidRDefault="0006334E" w:rsidP="0006334E">
      <w:pPr>
        <w:pStyle w:val="Heading3"/>
        <w:numPr>
          <w:ilvl w:val="0"/>
          <w:numId w:val="16"/>
        </w:numPr>
        <w:rPr>
          <w:sz w:val="28"/>
          <w:szCs w:val="28"/>
        </w:rPr>
      </w:pPr>
      <w:bookmarkStart w:id="28" w:name="_Toc464818162"/>
      <w:r w:rsidRPr="0006334E">
        <w:rPr>
          <w:sz w:val="28"/>
          <w:szCs w:val="28"/>
        </w:rPr>
        <w:lastRenderedPageBreak/>
        <w:t>Maintainability</w:t>
      </w:r>
      <w:bookmarkEnd w:id="28"/>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Since previous code was hardcoded and we had around 25 rules, so hardcoding of so many rules, their if part, their then part and filling up of variable list, conclusion list, clause variable list was difficult with hardcoding. So we wrote the code from scratch.</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Previous code had size of list hardcoded.</w:t>
      </w:r>
    </w:p>
    <w:p w:rsidR="00D7371D" w:rsidRPr="004D0F5E" w:rsidRDefault="00D7371D" w:rsidP="00D7371D">
      <w:pPr>
        <w:pStyle w:val="ListParagraph"/>
        <w:ind w:left="360"/>
        <w:rPr>
          <w:rFonts w:ascii="Times New Roman" w:hAnsi="Times New Roman" w:cs="Times New Roman"/>
          <w:b/>
          <w:sz w:val="24"/>
          <w:szCs w:val="24"/>
        </w:rPr>
      </w:pPr>
    </w:p>
    <w:p w:rsidR="00D7371D" w:rsidRPr="004D0F5E" w:rsidRDefault="00D7371D" w:rsidP="00D7371D">
      <w:pPr>
        <w:pStyle w:val="ListParagraph"/>
        <w:numPr>
          <w:ilvl w:val="0"/>
          <w:numId w:val="25"/>
        </w:numPr>
        <w:rPr>
          <w:rFonts w:ascii="Times New Roman" w:hAnsi="Times New Roman" w:cs="Times New Roman"/>
          <w:sz w:val="24"/>
          <w:szCs w:val="24"/>
        </w:rPr>
      </w:pPr>
      <w:r w:rsidRPr="004D0F5E">
        <w:rPr>
          <w:rFonts w:ascii="Times New Roman" w:hAnsi="Times New Roman" w:cs="Times New Roman"/>
          <w:b/>
          <w:sz w:val="24"/>
          <w:szCs w:val="24"/>
        </w:rPr>
        <w:t xml:space="preserve">Previous code: </w:t>
      </w:r>
      <w:r w:rsidRPr="004D0F5E">
        <w:rPr>
          <w:rFonts w:ascii="Times New Roman" w:hAnsi="Times New Roman" w:cs="Times New Roman"/>
          <w:sz w:val="24"/>
          <w:szCs w:val="24"/>
        </w:rPr>
        <w:t>Hardcoding of list size.</w:t>
      </w: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char </w:t>
      </w:r>
      <w:proofErr w:type="gramStart"/>
      <w:r w:rsidRPr="004D0F5E">
        <w:rPr>
          <w:rFonts w:ascii="Times New Roman" w:hAnsi="Times New Roman" w:cs="Times New Roman"/>
          <w:sz w:val="24"/>
          <w:szCs w:val="24"/>
        </w:rPr>
        <w:t>conclt</w:t>
      </w:r>
      <w:r w:rsidRPr="004D0F5E">
        <w:rPr>
          <w:rFonts w:ascii="Times New Roman" w:hAnsi="Times New Roman" w:cs="Times New Roman"/>
          <w:b/>
          <w:sz w:val="24"/>
          <w:szCs w:val="24"/>
          <w:u w:val="single"/>
        </w:rPr>
        <w:t>[</w:t>
      </w:r>
      <w:proofErr w:type="gramEnd"/>
      <w:r w:rsidRPr="004D0F5E">
        <w:rPr>
          <w:rFonts w:ascii="Times New Roman" w:hAnsi="Times New Roman" w:cs="Times New Roman"/>
          <w:b/>
          <w:sz w:val="24"/>
          <w:szCs w:val="24"/>
          <w:u w:val="single"/>
        </w:rPr>
        <w:t>10][</w:t>
      </w:r>
      <w:r w:rsidRPr="004D0F5E">
        <w:rPr>
          <w:rFonts w:ascii="Times New Roman" w:hAnsi="Times New Roman" w:cs="Times New Roman"/>
          <w:sz w:val="24"/>
          <w:szCs w:val="24"/>
        </w:rPr>
        <w:t>3];   // conclusion list</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char </w:t>
      </w:r>
      <w:proofErr w:type="gramStart"/>
      <w:r w:rsidRPr="004D0F5E">
        <w:rPr>
          <w:rFonts w:ascii="Times New Roman" w:hAnsi="Times New Roman" w:cs="Times New Roman"/>
          <w:sz w:val="24"/>
          <w:szCs w:val="24"/>
        </w:rPr>
        <w:t>varlt[</w:t>
      </w:r>
      <w:proofErr w:type="gramEnd"/>
      <w:r w:rsidRPr="004D0F5E">
        <w:rPr>
          <w:rFonts w:ascii="Times New Roman" w:hAnsi="Times New Roman" w:cs="Times New Roman"/>
          <w:sz w:val="24"/>
          <w:szCs w:val="24"/>
        </w:rPr>
        <w:t>10][3];     // variable list</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char </w:t>
      </w:r>
      <w:proofErr w:type="gramStart"/>
      <w:r w:rsidRPr="004D0F5E">
        <w:rPr>
          <w:rFonts w:ascii="Times New Roman" w:hAnsi="Times New Roman" w:cs="Times New Roman"/>
          <w:sz w:val="24"/>
          <w:szCs w:val="24"/>
        </w:rPr>
        <w:t>clvarlt[</w:t>
      </w:r>
      <w:proofErr w:type="gramEnd"/>
      <w:r w:rsidRPr="004D0F5E">
        <w:rPr>
          <w:rFonts w:ascii="Times New Roman" w:hAnsi="Times New Roman" w:cs="Times New Roman"/>
          <w:sz w:val="24"/>
          <w:szCs w:val="24"/>
        </w:rPr>
        <w:t>40][3];</w:t>
      </w:r>
      <w:r w:rsidRPr="004D0F5E">
        <w:rPr>
          <w:rFonts w:ascii="Times New Roman" w:hAnsi="Times New Roman" w:cs="Times New Roman"/>
          <w:sz w:val="24"/>
          <w:szCs w:val="24"/>
        </w:rPr>
        <w:tab/>
        <w:t xml:space="preserve">    // clause variable list</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int </w:t>
      </w:r>
      <w:proofErr w:type="gramStart"/>
      <w:r w:rsidRPr="004D0F5E">
        <w:rPr>
          <w:rFonts w:ascii="Times New Roman" w:hAnsi="Times New Roman" w:cs="Times New Roman"/>
          <w:sz w:val="24"/>
          <w:szCs w:val="24"/>
        </w:rPr>
        <w:t>instlt[</w:t>
      </w:r>
      <w:proofErr w:type="gramEnd"/>
      <w:r w:rsidRPr="004D0F5E">
        <w:rPr>
          <w:rFonts w:ascii="Times New Roman" w:hAnsi="Times New Roman" w:cs="Times New Roman"/>
          <w:sz w:val="24"/>
          <w:szCs w:val="24"/>
        </w:rPr>
        <w:t>11];</w:t>
      </w:r>
      <w:r w:rsidRPr="004D0F5E">
        <w:rPr>
          <w:rFonts w:ascii="Times New Roman" w:hAnsi="Times New Roman" w:cs="Times New Roman"/>
          <w:sz w:val="24"/>
          <w:szCs w:val="24"/>
        </w:rPr>
        <w:tab/>
        <w:t>// initialization list</w:t>
      </w: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b/>
          <w:sz w:val="24"/>
          <w:szCs w:val="24"/>
        </w:rPr>
        <w:t xml:space="preserve">Current code: </w:t>
      </w:r>
      <w:r w:rsidRPr="004D0F5E">
        <w:rPr>
          <w:rFonts w:ascii="Times New Roman" w:hAnsi="Times New Roman" w:cs="Times New Roman"/>
          <w:sz w:val="24"/>
          <w:szCs w:val="24"/>
        </w:rPr>
        <w:t>List size put into variables.</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const int conclist_size = 30,</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          varlist_size = 14,</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clausevarlist_size = 330</w:t>
      </w: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Variable_f varlist[</w:t>
      </w:r>
      <w:r w:rsidRPr="004D0F5E">
        <w:rPr>
          <w:rFonts w:ascii="Times New Roman" w:hAnsi="Times New Roman" w:cs="Times New Roman"/>
          <w:b/>
          <w:sz w:val="24"/>
          <w:szCs w:val="24"/>
        </w:rPr>
        <w:t>varlist_size</w:t>
      </w:r>
      <w:r w:rsidRPr="004D0F5E">
        <w:rPr>
          <w:rFonts w:ascii="Times New Roman" w:hAnsi="Times New Roman" w:cs="Times New Roman"/>
          <w:sz w:val="24"/>
          <w:szCs w:val="24"/>
        </w:rPr>
        <w:t>];</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Variable_f conclist[</w:t>
      </w:r>
      <w:r w:rsidRPr="004D0F5E">
        <w:rPr>
          <w:rFonts w:ascii="Times New Roman" w:hAnsi="Times New Roman" w:cs="Times New Roman"/>
          <w:b/>
          <w:sz w:val="24"/>
          <w:szCs w:val="24"/>
        </w:rPr>
        <w:t>conclist_size</w:t>
      </w:r>
      <w:r w:rsidRPr="004D0F5E">
        <w:rPr>
          <w:rFonts w:ascii="Times New Roman" w:hAnsi="Times New Roman" w:cs="Times New Roman"/>
          <w:sz w:val="24"/>
          <w:szCs w:val="24"/>
        </w:rPr>
        <w:t>];</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Variable_f clausevarlist[</w:t>
      </w:r>
      <w:r w:rsidRPr="004D0F5E">
        <w:rPr>
          <w:rFonts w:ascii="Times New Roman" w:hAnsi="Times New Roman" w:cs="Times New Roman"/>
          <w:b/>
          <w:sz w:val="24"/>
          <w:szCs w:val="24"/>
        </w:rPr>
        <w:t>clausevarlist_size</w:t>
      </w:r>
      <w:r w:rsidRPr="004D0F5E">
        <w:rPr>
          <w:rFonts w:ascii="Times New Roman" w:hAnsi="Times New Roman" w:cs="Times New Roman"/>
          <w:sz w:val="24"/>
          <w:szCs w:val="24"/>
        </w:rPr>
        <w:t>];</w:t>
      </w: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u w:val="single"/>
        </w:rPr>
        <w:t>Effect of hardcoding</w:t>
      </w:r>
      <w:r w:rsidRPr="004D0F5E">
        <w:rPr>
          <w:rFonts w:ascii="Times New Roman" w:hAnsi="Times New Roman" w:cs="Times New Roman"/>
          <w:sz w:val="24"/>
          <w:szCs w:val="24"/>
        </w:rPr>
        <w:t xml:space="preserve">: Due to above hardcoding of list size, everywhere else in code, whenever we needed to read the list or write in list, we had to remember and mention size of list. For example, in following cdoe, while initialization of list, we are specifying </w:t>
      </w:r>
      <w:r w:rsidRPr="004D0F5E">
        <w:rPr>
          <w:rFonts w:ascii="Times New Roman" w:hAnsi="Times New Roman" w:cs="Times New Roman"/>
          <w:sz w:val="24"/>
          <w:szCs w:val="24"/>
          <w:u w:val="single"/>
        </w:rPr>
        <w:t>i &lt;</w:t>
      </w:r>
      <w:r w:rsidRPr="004D0F5E">
        <w:rPr>
          <w:rFonts w:ascii="Times New Roman" w:hAnsi="Times New Roman" w:cs="Times New Roman"/>
          <w:b/>
          <w:sz w:val="24"/>
          <w:szCs w:val="24"/>
          <w:u w:val="single"/>
        </w:rPr>
        <w:t xml:space="preserve"> 11 </w:t>
      </w:r>
      <w:r w:rsidRPr="004D0F5E">
        <w:rPr>
          <w:rFonts w:ascii="Times New Roman" w:hAnsi="Times New Roman" w:cs="Times New Roman"/>
          <w:sz w:val="24"/>
          <w:szCs w:val="24"/>
          <w:u w:val="single"/>
        </w:rPr>
        <w:t>.</w:t>
      </w:r>
      <w:r w:rsidRPr="004D0F5E">
        <w:rPr>
          <w:rFonts w:ascii="Times New Roman" w:hAnsi="Times New Roman" w:cs="Times New Roman"/>
          <w:sz w:val="24"/>
          <w:szCs w:val="24"/>
        </w:rPr>
        <w:t>10 is size of list. This can lead to mistakes, non-flexibility, and difficult to maintain. If we want to change the list size, we will have to check whole code and change at many places. If we missed one place, it will lead to errors.</w:t>
      </w: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for (i=1; i&lt;11; i++)</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 </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                strcpy(conclt[i],"");</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w:t>
      </w: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b/>
          <w:sz w:val="24"/>
          <w:szCs w:val="24"/>
        </w:rPr>
      </w:pPr>
      <w:r w:rsidRPr="004D0F5E">
        <w:rPr>
          <w:rFonts w:ascii="Times New Roman" w:hAnsi="Times New Roman" w:cs="Times New Roman"/>
          <w:b/>
          <w:sz w:val="24"/>
          <w:szCs w:val="24"/>
        </w:rPr>
        <w:t>Current code:</w:t>
      </w:r>
    </w:p>
    <w:p w:rsidR="00D7371D" w:rsidRPr="004D0F5E" w:rsidRDefault="00D7371D" w:rsidP="00D7371D">
      <w:pPr>
        <w:pStyle w:val="ListParagraph"/>
        <w:ind w:left="360"/>
        <w:rPr>
          <w:rFonts w:ascii="Times New Roman" w:hAnsi="Times New Roman" w:cs="Times New Roman"/>
          <w:sz w:val="24"/>
          <w:szCs w:val="24"/>
        </w:rPr>
      </w:pPr>
      <w:proofErr w:type="gramStart"/>
      <w:r w:rsidRPr="004D0F5E">
        <w:rPr>
          <w:rFonts w:ascii="Times New Roman" w:hAnsi="Times New Roman" w:cs="Times New Roman"/>
          <w:sz w:val="24"/>
          <w:szCs w:val="24"/>
        </w:rPr>
        <w:t>for(</w:t>
      </w:r>
      <w:proofErr w:type="gramEnd"/>
      <w:r w:rsidRPr="004D0F5E">
        <w:rPr>
          <w:rFonts w:ascii="Times New Roman" w:hAnsi="Times New Roman" w:cs="Times New Roman"/>
          <w:sz w:val="24"/>
          <w:szCs w:val="24"/>
        </w:rPr>
        <w:t xml:space="preserve">int i = 0; i &lt; </w:t>
      </w:r>
      <w:r w:rsidRPr="004D0F5E">
        <w:rPr>
          <w:rFonts w:ascii="Times New Roman" w:hAnsi="Times New Roman" w:cs="Times New Roman"/>
          <w:b/>
          <w:sz w:val="24"/>
          <w:szCs w:val="24"/>
        </w:rPr>
        <w:t>conclist_size</w:t>
      </w:r>
      <w:r w:rsidRPr="004D0F5E">
        <w:rPr>
          <w:rFonts w:ascii="Times New Roman" w:hAnsi="Times New Roman" w:cs="Times New Roman"/>
          <w:sz w:val="24"/>
          <w:szCs w:val="24"/>
        </w:rPr>
        <w:t>; i++)</w:t>
      </w:r>
    </w:p>
    <w:p w:rsidR="00D7371D" w:rsidRPr="004D0F5E" w:rsidRDefault="00D7371D" w:rsidP="00D7371D">
      <w:pPr>
        <w:pStyle w:val="ListParagraph"/>
        <w:ind w:left="360"/>
        <w:rPr>
          <w:rFonts w:ascii="Times New Roman" w:hAnsi="Times New Roman" w:cs="Times New Roman"/>
          <w:sz w:val="24"/>
          <w:szCs w:val="24"/>
        </w:rPr>
      </w:pPr>
    </w:p>
    <w:p w:rsidR="00792738" w:rsidRDefault="00792738" w:rsidP="005E4132">
      <w:pPr>
        <w:pStyle w:val="Heading3"/>
        <w:numPr>
          <w:ilvl w:val="0"/>
          <w:numId w:val="16"/>
        </w:numPr>
      </w:pPr>
      <w:bookmarkStart w:id="29" w:name="_Toc464818163"/>
      <w:r>
        <w:lastRenderedPageBreak/>
        <w:t>Reusability</w:t>
      </w:r>
      <w:bookmarkEnd w:id="29"/>
    </w:p>
    <w:p w:rsidR="00DB295A" w:rsidRPr="00DB295A" w:rsidRDefault="00D7371D" w:rsidP="00792738">
      <w:pPr>
        <w:pStyle w:val="ListParagraph"/>
        <w:autoSpaceDE w:val="0"/>
        <w:autoSpaceDN w:val="0"/>
        <w:adjustRightInd w:val="0"/>
        <w:spacing w:before="0" w:after="0" w:line="240" w:lineRule="auto"/>
        <w:rPr>
          <w:rFonts w:ascii="Times New Roman" w:hAnsi="Times New Roman" w:cs="Times New Roman"/>
          <w:sz w:val="24"/>
          <w:szCs w:val="24"/>
        </w:rPr>
      </w:pPr>
      <w:r w:rsidRPr="00DB295A">
        <w:rPr>
          <w:rFonts w:ascii="Times New Roman" w:hAnsi="Times New Roman" w:cs="Times New Roman"/>
          <w:sz w:val="24"/>
          <w:szCs w:val="24"/>
        </w:rPr>
        <w:t>Knowledge base – set of rules was separated from inference engine.</w:t>
      </w:r>
      <w:r w:rsidR="00DB295A" w:rsidRPr="00DB295A">
        <w:rPr>
          <w:rFonts w:ascii="Times New Roman" w:hAnsi="Times New Roman" w:cs="Times New Roman"/>
          <w:sz w:val="24"/>
          <w:szCs w:val="24"/>
        </w:rPr>
        <w:t xml:space="preserve"> The original code used all hard-coded variables. This significantly decreases flexibility of the</w:t>
      </w:r>
    </w:p>
    <w:p w:rsidR="00D7371D" w:rsidRDefault="00DB295A" w:rsidP="00792738">
      <w:pPr>
        <w:autoSpaceDE w:val="0"/>
        <w:autoSpaceDN w:val="0"/>
        <w:adjustRightInd w:val="0"/>
        <w:spacing w:before="0" w:after="0" w:line="240" w:lineRule="auto"/>
        <w:ind w:left="720"/>
        <w:rPr>
          <w:rFonts w:ascii="Times New Roman" w:hAnsi="Times New Roman" w:cs="Times New Roman"/>
          <w:sz w:val="24"/>
          <w:szCs w:val="24"/>
        </w:rPr>
      </w:pPr>
      <w:r w:rsidRPr="00DB295A">
        <w:rPr>
          <w:rFonts w:ascii="Times New Roman" w:hAnsi="Times New Roman" w:cs="Times New Roman"/>
          <w:sz w:val="24"/>
          <w:szCs w:val="24"/>
        </w:rPr>
        <w:t>application. New rules would affect source code and open the application to the possibility of error</w:t>
      </w:r>
      <w:r>
        <w:rPr>
          <w:rFonts w:ascii="Times New Roman" w:hAnsi="Times New Roman" w:cs="Times New Roman"/>
          <w:sz w:val="24"/>
          <w:szCs w:val="24"/>
        </w:rPr>
        <w:t xml:space="preserve"> </w:t>
      </w:r>
      <w:r w:rsidRPr="00DB295A">
        <w:rPr>
          <w:rFonts w:ascii="Times New Roman" w:hAnsi="Times New Roman" w:cs="Times New Roman"/>
          <w:sz w:val="24"/>
          <w:szCs w:val="24"/>
        </w:rPr>
        <w:t>when making adjustm</w:t>
      </w:r>
      <w:r>
        <w:rPr>
          <w:rFonts w:ascii="Times New Roman" w:hAnsi="Times New Roman" w:cs="Times New Roman"/>
          <w:sz w:val="24"/>
          <w:szCs w:val="24"/>
        </w:rPr>
        <w:t>ents. In contrast, all rules</w:t>
      </w:r>
      <w:r w:rsidRPr="00DB295A">
        <w:rPr>
          <w:rFonts w:ascii="Times New Roman" w:hAnsi="Times New Roman" w:cs="Times New Roman"/>
          <w:sz w:val="24"/>
          <w:szCs w:val="24"/>
        </w:rPr>
        <w:t xml:space="preserve"> in our code are within a text file. This</w:t>
      </w:r>
      <w:r>
        <w:rPr>
          <w:rFonts w:ascii="Times New Roman" w:hAnsi="Times New Roman" w:cs="Times New Roman"/>
          <w:sz w:val="24"/>
          <w:szCs w:val="24"/>
        </w:rPr>
        <w:t xml:space="preserve"> </w:t>
      </w:r>
      <w:r w:rsidRPr="00DB295A">
        <w:rPr>
          <w:rFonts w:ascii="Times New Roman" w:hAnsi="Times New Roman" w:cs="Times New Roman"/>
          <w:sz w:val="24"/>
          <w:szCs w:val="24"/>
        </w:rPr>
        <w:t xml:space="preserve">eliminates the need for source code modifications when the rule set is modified. This fact alone increases the flexibility of our application and, in turn, has </w:t>
      </w:r>
      <w:r>
        <w:rPr>
          <w:rFonts w:ascii="Times New Roman" w:hAnsi="Times New Roman" w:cs="Times New Roman"/>
          <w:sz w:val="24"/>
          <w:szCs w:val="24"/>
        </w:rPr>
        <w:t>a positive impact on maintainability</w:t>
      </w:r>
      <w:r w:rsidR="00792738">
        <w:rPr>
          <w:rFonts w:ascii="Times New Roman" w:hAnsi="Times New Roman" w:cs="Times New Roman"/>
          <w:sz w:val="24"/>
          <w:szCs w:val="24"/>
        </w:rPr>
        <w:t xml:space="preserve"> and reusability</w:t>
      </w:r>
      <w:r w:rsidRPr="00DB295A">
        <w:rPr>
          <w:rFonts w:ascii="Times New Roman" w:hAnsi="Times New Roman" w:cs="Times New Roman"/>
          <w:sz w:val="24"/>
          <w:szCs w:val="24"/>
        </w:rPr>
        <w:t>.</w:t>
      </w:r>
    </w:p>
    <w:p w:rsidR="00DB295A" w:rsidRDefault="00DB295A" w:rsidP="00DB295A">
      <w:pPr>
        <w:autoSpaceDE w:val="0"/>
        <w:autoSpaceDN w:val="0"/>
        <w:adjustRightInd w:val="0"/>
        <w:spacing w:before="0" w:after="0" w:line="240" w:lineRule="auto"/>
        <w:rPr>
          <w:rFonts w:ascii="Times New Roman" w:hAnsi="Times New Roman" w:cs="Times New Roman"/>
          <w:sz w:val="24"/>
          <w:szCs w:val="24"/>
        </w:rPr>
      </w:pPr>
    </w:p>
    <w:p w:rsidR="00DB295A" w:rsidRPr="00583C37" w:rsidRDefault="00DB295A" w:rsidP="00DB295A">
      <w:pPr>
        <w:autoSpaceDE w:val="0"/>
        <w:autoSpaceDN w:val="0"/>
        <w:adjustRightInd w:val="0"/>
        <w:spacing w:before="0" w:after="0" w:line="240" w:lineRule="auto"/>
        <w:rPr>
          <w:rFonts w:ascii="Times New Roman" w:hAnsi="Times New Roman" w:cs="Times New Roman"/>
          <w:b/>
          <w:sz w:val="24"/>
          <w:szCs w:val="24"/>
        </w:rPr>
      </w:pPr>
      <w:r w:rsidRPr="00583C37">
        <w:rPr>
          <w:rFonts w:ascii="Times New Roman" w:hAnsi="Times New Roman" w:cs="Times New Roman"/>
          <w:b/>
          <w:sz w:val="24"/>
          <w:szCs w:val="24"/>
        </w:rPr>
        <w:t>Existing code:</w:t>
      </w:r>
    </w:p>
    <w:p w:rsidR="00DB295A" w:rsidRPr="00DB295A" w:rsidRDefault="00DB295A" w:rsidP="00DB295A">
      <w:pPr>
        <w:autoSpaceDE w:val="0"/>
        <w:autoSpaceDN w:val="0"/>
        <w:adjustRightInd w:val="0"/>
        <w:spacing w:before="0"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DB295A">
        <w:rPr>
          <w:rFonts w:ascii="Times New Roman" w:hAnsi="Times New Roman" w:cs="Times New Roman"/>
          <w:sz w:val="24"/>
          <w:szCs w:val="24"/>
        </w:rPr>
        <w:t>strcpy(</w:t>
      </w:r>
      <w:proofErr w:type="gramStart"/>
      <w:r w:rsidRPr="00DB295A">
        <w:rPr>
          <w:rFonts w:ascii="Times New Roman" w:hAnsi="Times New Roman" w:cs="Times New Roman"/>
          <w:sz w:val="24"/>
          <w:szCs w:val="24"/>
        </w:rPr>
        <w:t>conclt[</w:t>
      </w:r>
      <w:proofErr w:type="gramEnd"/>
      <w:r w:rsidRPr="00DB295A">
        <w:rPr>
          <w:rFonts w:ascii="Times New Roman" w:hAnsi="Times New Roman" w:cs="Times New Roman"/>
          <w:sz w:val="24"/>
          <w:szCs w:val="24"/>
        </w:rPr>
        <w:t xml:space="preserve">1], "PO"); </w:t>
      </w:r>
    </w:p>
    <w:p w:rsidR="00DB295A" w:rsidRPr="00DB295A" w:rsidRDefault="00DB295A" w:rsidP="00DB295A">
      <w:pPr>
        <w:autoSpaceDE w:val="0"/>
        <w:autoSpaceDN w:val="0"/>
        <w:adjustRightInd w:val="0"/>
        <w:spacing w:before="0" w:after="0" w:line="240" w:lineRule="auto"/>
        <w:rPr>
          <w:rFonts w:ascii="Times New Roman" w:hAnsi="Times New Roman" w:cs="Times New Roman"/>
          <w:sz w:val="24"/>
          <w:szCs w:val="24"/>
        </w:rPr>
      </w:pPr>
      <w:r w:rsidRPr="00DB295A">
        <w:rPr>
          <w:rFonts w:ascii="Times New Roman" w:hAnsi="Times New Roman" w:cs="Times New Roman"/>
          <w:sz w:val="24"/>
          <w:szCs w:val="24"/>
        </w:rPr>
        <w:t xml:space="preserve">        strcpy(</w:t>
      </w:r>
      <w:proofErr w:type="gramStart"/>
      <w:r w:rsidRPr="00DB295A">
        <w:rPr>
          <w:rFonts w:ascii="Times New Roman" w:hAnsi="Times New Roman" w:cs="Times New Roman"/>
          <w:sz w:val="24"/>
          <w:szCs w:val="24"/>
        </w:rPr>
        <w:t>conclt[</w:t>
      </w:r>
      <w:proofErr w:type="gramEnd"/>
      <w:r w:rsidRPr="00DB295A">
        <w:rPr>
          <w:rFonts w:ascii="Times New Roman" w:hAnsi="Times New Roman" w:cs="Times New Roman"/>
          <w:sz w:val="24"/>
          <w:szCs w:val="24"/>
        </w:rPr>
        <w:t xml:space="preserve">2], "QU"); </w:t>
      </w:r>
    </w:p>
    <w:p w:rsidR="00DB295A" w:rsidRPr="00DB295A" w:rsidRDefault="00DB295A" w:rsidP="00DB295A">
      <w:pPr>
        <w:autoSpaceDE w:val="0"/>
        <w:autoSpaceDN w:val="0"/>
        <w:adjustRightInd w:val="0"/>
        <w:spacing w:before="0" w:after="0" w:line="240" w:lineRule="auto"/>
        <w:rPr>
          <w:rFonts w:ascii="Times New Roman" w:hAnsi="Times New Roman" w:cs="Times New Roman"/>
          <w:sz w:val="24"/>
          <w:szCs w:val="24"/>
        </w:rPr>
      </w:pPr>
      <w:r w:rsidRPr="00DB295A">
        <w:rPr>
          <w:rFonts w:ascii="Times New Roman" w:hAnsi="Times New Roman" w:cs="Times New Roman"/>
          <w:sz w:val="24"/>
          <w:szCs w:val="24"/>
        </w:rPr>
        <w:t xml:space="preserve">        strcpy(</w:t>
      </w:r>
      <w:proofErr w:type="gramStart"/>
      <w:r w:rsidRPr="00DB295A">
        <w:rPr>
          <w:rFonts w:ascii="Times New Roman" w:hAnsi="Times New Roman" w:cs="Times New Roman"/>
          <w:sz w:val="24"/>
          <w:szCs w:val="24"/>
        </w:rPr>
        <w:t>conclt[</w:t>
      </w:r>
      <w:proofErr w:type="gramEnd"/>
      <w:r w:rsidRPr="00DB295A">
        <w:rPr>
          <w:rFonts w:ascii="Times New Roman" w:hAnsi="Times New Roman" w:cs="Times New Roman"/>
          <w:sz w:val="24"/>
          <w:szCs w:val="24"/>
        </w:rPr>
        <w:t xml:space="preserve">3], "PO"); </w:t>
      </w:r>
    </w:p>
    <w:p w:rsidR="00DB295A" w:rsidRDefault="00DB295A" w:rsidP="00DB295A">
      <w:pPr>
        <w:autoSpaceDE w:val="0"/>
        <w:autoSpaceDN w:val="0"/>
        <w:adjustRightInd w:val="0"/>
        <w:spacing w:before="0" w:after="0" w:line="240" w:lineRule="auto"/>
        <w:rPr>
          <w:rFonts w:ascii="Times New Roman" w:hAnsi="Times New Roman" w:cs="Times New Roman"/>
          <w:sz w:val="24"/>
          <w:szCs w:val="24"/>
        </w:rPr>
      </w:pPr>
      <w:r w:rsidRPr="00DB295A">
        <w:rPr>
          <w:rFonts w:ascii="Times New Roman" w:hAnsi="Times New Roman" w:cs="Times New Roman"/>
          <w:sz w:val="24"/>
          <w:szCs w:val="24"/>
        </w:rPr>
        <w:t xml:space="preserve">        strcpy(</w:t>
      </w:r>
      <w:proofErr w:type="gramStart"/>
      <w:r w:rsidRPr="00DB295A">
        <w:rPr>
          <w:rFonts w:ascii="Times New Roman" w:hAnsi="Times New Roman" w:cs="Times New Roman"/>
          <w:sz w:val="24"/>
          <w:szCs w:val="24"/>
        </w:rPr>
        <w:t>conclt[</w:t>
      </w:r>
      <w:proofErr w:type="gramEnd"/>
      <w:r w:rsidRPr="00DB295A">
        <w:rPr>
          <w:rFonts w:ascii="Times New Roman" w:hAnsi="Times New Roman" w:cs="Times New Roman"/>
          <w:sz w:val="24"/>
          <w:szCs w:val="24"/>
        </w:rPr>
        <w:t>4], "PO");</w:t>
      </w:r>
    </w:p>
    <w:p w:rsidR="00DB295A" w:rsidRDefault="00DB295A" w:rsidP="00DB295A">
      <w:pPr>
        <w:autoSpaceDE w:val="0"/>
        <w:autoSpaceDN w:val="0"/>
        <w:adjustRightInd w:val="0"/>
        <w:spacing w:before="0" w:after="0" w:line="240" w:lineRule="auto"/>
        <w:rPr>
          <w:rFonts w:ascii="Times New Roman" w:hAnsi="Times New Roman" w:cs="Times New Roman"/>
          <w:sz w:val="24"/>
          <w:szCs w:val="24"/>
        </w:rPr>
      </w:pPr>
    </w:p>
    <w:p w:rsidR="00DB295A" w:rsidRPr="00583C37" w:rsidRDefault="00DB295A" w:rsidP="00DB295A">
      <w:pPr>
        <w:autoSpaceDE w:val="0"/>
        <w:autoSpaceDN w:val="0"/>
        <w:adjustRightInd w:val="0"/>
        <w:spacing w:before="0" w:after="0" w:line="240" w:lineRule="auto"/>
        <w:rPr>
          <w:rFonts w:ascii="Times New Roman" w:hAnsi="Times New Roman" w:cs="Times New Roman"/>
          <w:b/>
          <w:sz w:val="24"/>
          <w:szCs w:val="24"/>
        </w:rPr>
      </w:pPr>
      <w:r w:rsidRPr="00583C37">
        <w:rPr>
          <w:rFonts w:ascii="Times New Roman" w:hAnsi="Times New Roman" w:cs="Times New Roman"/>
          <w:b/>
          <w:sz w:val="24"/>
          <w:szCs w:val="24"/>
        </w:rPr>
        <w:t>Our code:</w:t>
      </w:r>
    </w:p>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Rules were written in separate text file. They were written in following format:</w:t>
      </w:r>
    </w:p>
    <w:p w:rsidR="00D7371D" w:rsidRPr="004D0F5E" w:rsidRDefault="00D7371D" w:rsidP="00D7371D">
      <w:pPr>
        <w:pStyle w:val="ListParagraph"/>
        <w:rPr>
          <w:rFonts w:ascii="Times New Roman" w:hAnsi="Times New Roman" w:cs="Times New Roman"/>
          <w:sz w:val="24"/>
          <w:szCs w:val="24"/>
        </w:rPr>
      </w:pPr>
      <w:proofErr w:type="gramStart"/>
      <w:r w:rsidRPr="004D0F5E">
        <w:rPr>
          <w:rFonts w:ascii="Times New Roman" w:hAnsi="Times New Roman" w:cs="Times New Roman"/>
          <w:sz w:val="24"/>
          <w:szCs w:val="24"/>
        </w:rPr>
        <w:t>386  --</w:t>
      </w:r>
      <w:proofErr w:type="gramEnd"/>
      <w:r w:rsidRPr="004D0F5E">
        <w:rPr>
          <w:rFonts w:ascii="Times New Roman" w:hAnsi="Times New Roman" w:cs="Times New Roman"/>
          <w:sz w:val="24"/>
          <w:szCs w:val="24"/>
        </w:rPr>
        <w:t xml:space="preserve"> </w:t>
      </w:r>
      <w:r w:rsidRPr="004D0F5E">
        <w:rPr>
          <w:rFonts w:ascii="Times New Roman" w:hAnsi="Times New Roman" w:cs="Times New Roman"/>
          <w:i/>
          <w:sz w:val="24"/>
          <w:szCs w:val="24"/>
        </w:rPr>
        <w:t>Number of lines in the text file.</w:t>
      </w:r>
    </w:p>
    <w:p w:rsidR="00D7371D" w:rsidRPr="004D0F5E" w:rsidRDefault="00D7371D" w:rsidP="00D7371D">
      <w:pPr>
        <w:pStyle w:val="ListParagraph"/>
        <w:rPr>
          <w:rFonts w:ascii="Times New Roman" w:hAnsi="Times New Roman" w:cs="Times New Roman"/>
          <w:sz w:val="24"/>
          <w:szCs w:val="24"/>
        </w:rPr>
      </w:pPr>
      <w:proofErr w:type="gramStart"/>
      <w:r w:rsidRPr="004D0F5E">
        <w:rPr>
          <w:rFonts w:ascii="Times New Roman" w:hAnsi="Times New Roman" w:cs="Times New Roman"/>
          <w:sz w:val="24"/>
          <w:szCs w:val="24"/>
        </w:rPr>
        <w:t>Bite  --</w:t>
      </w:r>
      <w:proofErr w:type="gramEnd"/>
      <w:r w:rsidRPr="004D0F5E">
        <w:rPr>
          <w:rFonts w:ascii="Times New Roman" w:hAnsi="Times New Roman" w:cs="Times New Roman"/>
          <w:sz w:val="24"/>
          <w:szCs w:val="24"/>
        </w:rPr>
        <w:t xml:space="preserve"> </w:t>
      </w:r>
      <w:r w:rsidRPr="004D0F5E">
        <w:rPr>
          <w:rFonts w:ascii="Times New Roman" w:hAnsi="Times New Roman" w:cs="Times New Roman"/>
          <w:i/>
          <w:sz w:val="24"/>
          <w:szCs w:val="24"/>
        </w:rPr>
        <w:t>Clause variable</w:t>
      </w:r>
    </w:p>
    <w:p w:rsidR="00D7371D" w:rsidRPr="004D0F5E" w:rsidRDefault="00D7371D" w:rsidP="00D7371D">
      <w:pPr>
        <w:pStyle w:val="ListParagraph"/>
        <w:rPr>
          <w:rFonts w:ascii="Times New Roman" w:hAnsi="Times New Roman" w:cs="Times New Roman"/>
          <w:i/>
          <w:sz w:val="24"/>
          <w:szCs w:val="24"/>
        </w:rPr>
      </w:pPr>
      <w:proofErr w:type="gramStart"/>
      <w:r w:rsidRPr="004D0F5E">
        <w:rPr>
          <w:rFonts w:ascii="Times New Roman" w:hAnsi="Times New Roman" w:cs="Times New Roman"/>
          <w:sz w:val="24"/>
          <w:szCs w:val="24"/>
        </w:rPr>
        <w:t>No  --</w:t>
      </w:r>
      <w:proofErr w:type="gramEnd"/>
      <w:r w:rsidRPr="004D0F5E">
        <w:rPr>
          <w:rFonts w:ascii="Times New Roman" w:hAnsi="Times New Roman" w:cs="Times New Roman"/>
          <w:sz w:val="24"/>
          <w:szCs w:val="24"/>
        </w:rPr>
        <w:t xml:space="preserve"> </w:t>
      </w:r>
      <w:r w:rsidRPr="004D0F5E">
        <w:rPr>
          <w:rFonts w:ascii="Times New Roman" w:hAnsi="Times New Roman" w:cs="Times New Roman"/>
          <w:i/>
          <w:sz w:val="24"/>
          <w:szCs w:val="24"/>
        </w:rPr>
        <w:t>Clause variable value</w:t>
      </w:r>
    </w:p>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then</w:t>
      </w:r>
    </w:p>
    <w:p w:rsidR="00D7371D" w:rsidRPr="004D0F5E" w:rsidRDefault="00D7371D" w:rsidP="00D7371D">
      <w:pPr>
        <w:pStyle w:val="ListParagraph"/>
        <w:rPr>
          <w:rFonts w:ascii="Times New Roman" w:hAnsi="Times New Roman" w:cs="Times New Roman"/>
          <w:i/>
          <w:sz w:val="24"/>
          <w:szCs w:val="24"/>
        </w:rPr>
      </w:pPr>
      <w:r w:rsidRPr="004D0F5E">
        <w:rPr>
          <w:rFonts w:ascii="Times New Roman" w:hAnsi="Times New Roman" w:cs="Times New Roman"/>
          <w:sz w:val="24"/>
          <w:szCs w:val="24"/>
        </w:rPr>
        <w:t xml:space="preserve">AnimalPoison -- </w:t>
      </w:r>
      <w:r w:rsidRPr="004D0F5E">
        <w:rPr>
          <w:rFonts w:ascii="Times New Roman" w:hAnsi="Times New Roman" w:cs="Times New Roman"/>
          <w:i/>
          <w:sz w:val="24"/>
          <w:szCs w:val="24"/>
        </w:rPr>
        <w:t>conclusion</w:t>
      </w:r>
    </w:p>
    <w:p w:rsidR="00D7371D" w:rsidRPr="004D0F5E" w:rsidRDefault="00D7371D" w:rsidP="00D7371D">
      <w:pPr>
        <w:pStyle w:val="ListParagraph"/>
        <w:rPr>
          <w:rFonts w:ascii="Times New Roman" w:hAnsi="Times New Roman" w:cs="Times New Roman"/>
          <w:i/>
          <w:sz w:val="24"/>
          <w:szCs w:val="24"/>
        </w:rPr>
      </w:pPr>
      <w:proofErr w:type="gramStart"/>
      <w:r w:rsidRPr="004D0F5E">
        <w:rPr>
          <w:rFonts w:ascii="Times New Roman" w:hAnsi="Times New Roman" w:cs="Times New Roman"/>
          <w:sz w:val="24"/>
          <w:szCs w:val="24"/>
        </w:rPr>
        <w:t>No  --</w:t>
      </w:r>
      <w:proofErr w:type="gramEnd"/>
      <w:r w:rsidRPr="004D0F5E">
        <w:rPr>
          <w:rFonts w:ascii="Times New Roman" w:hAnsi="Times New Roman" w:cs="Times New Roman"/>
          <w:sz w:val="24"/>
          <w:szCs w:val="24"/>
        </w:rPr>
        <w:t xml:space="preserve"> </w:t>
      </w:r>
      <w:r w:rsidRPr="004D0F5E">
        <w:rPr>
          <w:rFonts w:ascii="Times New Roman" w:hAnsi="Times New Roman" w:cs="Times New Roman"/>
          <w:i/>
          <w:sz w:val="24"/>
          <w:szCs w:val="24"/>
        </w:rPr>
        <w:t>conclusion value</w:t>
      </w:r>
    </w:p>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Bite</w:t>
      </w:r>
    </w:p>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Yes</w:t>
      </w:r>
    </w:p>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then</w:t>
      </w:r>
    </w:p>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AnimalPoison</w:t>
      </w:r>
    </w:p>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Yes</w:t>
      </w:r>
    </w:p>
    <w:p w:rsidR="00D7371D" w:rsidRPr="004D0F5E" w:rsidRDefault="00D7371D" w:rsidP="00D7371D">
      <w:pPr>
        <w:pStyle w:val="ListParagraph"/>
        <w:rPr>
          <w:rFonts w:ascii="Times New Roman" w:hAnsi="Times New Roman" w:cs="Times New Roman"/>
          <w:sz w:val="24"/>
          <w:szCs w:val="24"/>
        </w:rPr>
      </w:pPr>
    </w:p>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 xml:space="preserve">Above set of lines correspond to 2 rules – </w:t>
      </w:r>
    </w:p>
    <w:p w:rsidR="00D7371D" w:rsidRPr="004D0F5E" w:rsidRDefault="00D7371D" w:rsidP="00D7371D">
      <w:pPr>
        <w:pStyle w:val="ListParagraph"/>
        <w:numPr>
          <w:ilvl w:val="0"/>
          <w:numId w:val="26"/>
        </w:numPr>
        <w:rPr>
          <w:rFonts w:ascii="Times New Roman" w:hAnsi="Times New Roman" w:cs="Times New Roman"/>
          <w:sz w:val="24"/>
          <w:szCs w:val="24"/>
        </w:rPr>
      </w:pPr>
      <w:r w:rsidRPr="004D0F5E">
        <w:rPr>
          <w:rFonts w:ascii="Times New Roman" w:hAnsi="Times New Roman" w:cs="Times New Roman"/>
          <w:sz w:val="24"/>
          <w:szCs w:val="24"/>
        </w:rPr>
        <w:t xml:space="preserve">If Bite = </w:t>
      </w:r>
      <w:proofErr w:type="gramStart"/>
      <w:r w:rsidRPr="004D0F5E">
        <w:rPr>
          <w:rFonts w:ascii="Times New Roman" w:hAnsi="Times New Roman" w:cs="Times New Roman"/>
          <w:sz w:val="24"/>
          <w:szCs w:val="24"/>
        </w:rPr>
        <w:t>No</w:t>
      </w:r>
      <w:proofErr w:type="gramEnd"/>
      <w:r w:rsidRPr="004D0F5E">
        <w:rPr>
          <w:rFonts w:ascii="Times New Roman" w:hAnsi="Times New Roman" w:cs="Times New Roman"/>
          <w:sz w:val="24"/>
          <w:szCs w:val="24"/>
        </w:rPr>
        <w:t xml:space="preserve"> then Animal Poison = No</w:t>
      </w:r>
    </w:p>
    <w:p w:rsidR="00D7371D" w:rsidRPr="004D0F5E" w:rsidRDefault="00D7371D" w:rsidP="00D7371D">
      <w:pPr>
        <w:pStyle w:val="ListParagraph"/>
        <w:numPr>
          <w:ilvl w:val="0"/>
          <w:numId w:val="26"/>
        </w:numPr>
        <w:rPr>
          <w:rFonts w:ascii="Times New Roman" w:hAnsi="Times New Roman" w:cs="Times New Roman"/>
          <w:sz w:val="24"/>
          <w:szCs w:val="24"/>
        </w:rPr>
      </w:pPr>
      <w:r w:rsidRPr="004D0F5E">
        <w:rPr>
          <w:rFonts w:ascii="Times New Roman" w:hAnsi="Times New Roman" w:cs="Times New Roman"/>
          <w:sz w:val="24"/>
          <w:szCs w:val="24"/>
        </w:rPr>
        <w:t xml:space="preserve">If Bite = </w:t>
      </w:r>
      <w:proofErr w:type="gramStart"/>
      <w:r w:rsidRPr="004D0F5E">
        <w:rPr>
          <w:rFonts w:ascii="Times New Roman" w:hAnsi="Times New Roman" w:cs="Times New Roman"/>
          <w:sz w:val="24"/>
          <w:szCs w:val="24"/>
        </w:rPr>
        <w:t>Yes</w:t>
      </w:r>
      <w:proofErr w:type="gramEnd"/>
      <w:r w:rsidRPr="004D0F5E">
        <w:rPr>
          <w:rFonts w:ascii="Times New Roman" w:hAnsi="Times New Roman" w:cs="Times New Roman"/>
          <w:sz w:val="24"/>
          <w:szCs w:val="24"/>
        </w:rPr>
        <w:t xml:space="preserve"> then Animal Poison = Yes</w:t>
      </w:r>
    </w:p>
    <w:p w:rsidR="00D7371D" w:rsidRPr="004D0F5E" w:rsidRDefault="00D7371D" w:rsidP="00D7371D">
      <w:pPr>
        <w:pStyle w:val="ListParagraph"/>
        <w:ind w:left="1080"/>
        <w:rPr>
          <w:rFonts w:ascii="Times New Roman" w:hAnsi="Times New Roman" w:cs="Times New Roman"/>
          <w:sz w:val="24"/>
          <w:szCs w:val="24"/>
        </w:rPr>
      </w:pPr>
    </w:p>
    <w:p w:rsidR="00DB295A" w:rsidRPr="004D0F5E" w:rsidRDefault="00D7371D" w:rsidP="00DB295A">
      <w:pPr>
        <w:pStyle w:val="ListParagraph"/>
        <w:ind w:left="630"/>
        <w:rPr>
          <w:rFonts w:ascii="Times New Roman" w:hAnsi="Times New Roman" w:cs="Times New Roman"/>
          <w:sz w:val="24"/>
          <w:szCs w:val="24"/>
        </w:rPr>
      </w:pPr>
      <w:r w:rsidRPr="004D0F5E">
        <w:rPr>
          <w:rFonts w:ascii="Times New Roman" w:hAnsi="Times New Roman" w:cs="Times New Roman"/>
          <w:sz w:val="24"/>
          <w:szCs w:val="24"/>
        </w:rPr>
        <w:t>Rules are parsed by the code and variables and conclusions were put into their corresponding lists.</w:t>
      </w:r>
    </w:p>
    <w:tbl>
      <w:tblPr>
        <w:tblStyle w:val="TableGrid"/>
        <w:tblW w:w="0" w:type="auto"/>
        <w:tblInd w:w="630" w:type="dxa"/>
        <w:tblLook w:val="04A0" w:firstRow="1" w:lastRow="0" w:firstColumn="1" w:lastColumn="0" w:noHBand="0" w:noVBand="1"/>
      </w:tblPr>
      <w:tblGrid>
        <w:gridCol w:w="8000"/>
      </w:tblGrid>
      <w:tr w:rsidR="00DB295A" w:rsidTr="00DB295A">
        <w:tc>
          <w:tcPr>
            <w:tcW w:w="8630" w:type="dxa"/>
          </w:tcPr>
          <w:p w:rsidR="00DB295A" w:rsidRDefault="00DB295A" w:rsidP="00DB295A">
            <w:pPr>
              <w:pStyle w:val="ListParagraph"/>
              <w:ind w:left="0"/>
              <w:rPr>
                <w:rFonts w:ascii="Times New Roman" w:hAnsi="Times New Roman" w:cs="Times New Roman"/>
                <w:sz w:val="24"/>
                <w:szCs w:val="24"/>
              </w:rPr>
            </w:pPr>
            <w:r>
              <w:rPr>
                <w:rFonts w:ascii="Times New Roman" w:hAnsi="Times New Roman" w:cs="Times New Roman"/>
                <w:sz w:val="24"/>
                <w:szCs w:val="24"/>
              </w:rPr>
              <w:t>Our code:</w:t>
            </w:r>
          </w:p>
        </w:tc>
      </w:tr>
      <w:tr w:rsidR="00DB295A" w:rsidTr="00DB295A">
        <w:tc>
          <w:tcPr>
            <w:tcW w:w="8630" w:type="dxa"/>
          </w:tcPr>
          <w:p w:rsidR="00DB295A" w:rsidRPr="004440BB" w:rsidRDefault="00DB295A" w:rsidP="00DB295A">
            <w:pPr>
              <w:rPr>
                <w:rFonts w:ascii="Courier New" w:hAnsi="Courier New" w:cs="Courier New"/>
              </w:rPr>
            </w:pPr>
            <w:r w:rsidRPr="004440BB">
              <w:rPr>
                <w:rFonts w:ascii="Courier New" w:hAnsi="Courier New" w:cs="Courier New"/>
              </w:rPr>
              <w:t>if (bufferInput == "then</w:t>
            </w:r>
            <w:proofErr w:type="gramStart"/>
            <w:r w:rsidRPr="004440BB">
              <w:rPr>
                <w:rFonts w:ascii="Courier New" w:hAnsi="Courier New" w:cs="Courier New"/>
              </w:rPr>
              <w:t xml:space="preserve">") </w:t>
            </w:r>
            <w:r w:rsidR="005D7E29" w:rsidRPr="004440BB">
              <w:rPr>
                <w:rFonts w:ascii="Courier New" w:hAnsi="Courier New" w:cs="Courier New"/>
              </w:rPr>
              <w:t xml:space="preserve">  </w:t>
            </w:r>
            <w:proofErr w:type="gramEnd"/>
            <w:r w:rsidR="005D7E29" w:rsidRPr="004440BB">
              <w:rPr>
                <w:rFonts w:ascii="Courier New" w:hAnsi="Courier New" w:cs="Courier New"/>
              </w:rPr>
              <w:t xml:space="preserve">      </w:t>
            </w:r>
            <w:r w:rsidRPr="004440BB">
              <w:rPr>
                <w:rFonts w:ascii="Courier New" w:hAnsi="Courier New" w:cs="Courier New"/>
              </w:rPr>
              <w:t>//then part</w:t>
            </w:r>
          </w:p>
          <w:p w:rsidR="00DB295A" w:rsidRPr="004440BB" w:rsidRDefault="00DB295A" w:rsidP="00DB295A">
            <w:pPr>
              <w:rPr>
                <w:rFonts w:ascii="Courier New" w:hAnsi="Courier New" w:cs="Courier New"/>
              </w:rPr>
            </w:pPr>
            <w:r w:rsidRPr="004440BB">
              <w:rPr>
                <w:rFonts w:ascii="Courier New" w:hAnsi="Courier New" w:cs="Courier New"/>
              </w:rPr>
              <w:t>{</w:t>
            </w:r>
          </w:p>
          <w:p w:rsidR="00DB295A" w:rsidRPr="004440BB" w:rsidRDefault="00DB295A" w:rsidP="00DB295A">
            <w:pPr>
              <w:rPr>
                <w:rFonts w:ascii="Courier New" w:hAnsi="Courier New" w:cs="Courier New"/>
              </w:rPr>
            </w:pPr>
            <w:r w:rsidRPr="004440BB">
              <w:rPr>
                <w:rFonts w:ascii="Courier New" w:hAnsi="Courier New" w:cs="Courier New"/>
              </w:rPr>
              <w:t xml:space="preserve">        file &gt;&gt; listConclusion[countStatement].</w:t>
            </w:r>
            <w:proofErr w:type="gramStart"/>
            <w:r w:rsidRPr="004440BB">
              <w:rPr>
                <w:rFonts w:ascii="Courier New" w:hAnsi="Courier New" w:cs="Courier New"/>
              </w:rPr>
              <w:t xml:space="preserve">name; </w:t>
            </w:r>
            <w:r w:rsidR="00C2580F" w:rsidRPr="004440BB">
              <w:rPr>
                <w:rFonts w:ascii="Courier New" w:hAnsi="Courier New" w:cs="Courier New"/>
              </w:rPr>
              <w:t xml:space="preserve">  </w:t>
            </w:r>
            <w:proofErr w:type="gramEnd"/>
            <w:r w:rsidR="00C2580F" w:rsidRPr="004440BB">
              <w:rPr>
                <w:rFonts w:ascii="Courier New" w:hAnsi="Courier New" w:cs="Courier New"/>
              </w:rPr>
              <w:t xml:space="preserve">  </w:t>
            </w:r>
            <w:r w:rsidRPr="004440BB">
              <w:rPr>
                <w:rFonts w:ascii="Courier New" w:hAnsi="Courier New" w:cs="Courier New"/>
              </w:rPr>
              <w:t>//answer</w:t>
            </w:r>
          </w:p>
          <w:p w:rsidR="00DB295A" w:rsidRPr="004440BB" w:rsidRDefault="00DB295A" w:rsidP="00DB295A">
            <w:pPr>
              <w:rPr>
                <w:rFonts w:ascii="Courier New" w:hAnsi="Courier New" w:cs="Courier New"/>
              </w:rPr>
            </w:pPr>
            <w:r w:rsidRPr="004440BB">
              <w:rPr>
                <w:rFonts w:ascii="Courier New" w:hAnsi="Courier New" w:cs="Courier New"/>
              </w:rPr>
              <w:t xml:space="preserve">        file&gt;&gt;listConclusion[countStatement</w:t>
            </w:r>
            <w:proofErr w:type="gramStart"/>
            <w:r w:rsidRPr="004440BB">
              <w:rPr>
                <w:rFonts w:ascii="Courier New" w:hAnsi="Courier New" w:cs="Courier New"/>
              </w:rPr>
              <w:t>].possibleAnswer</w:t>
            </w:r>
            <w:proofErr w:type="gramEnd"/>
            <w:r w:rsidRPr="004440BB">
              <w:rPr>
                <w:rFonts w:ascii="Courier New" w:hAnsi="Courier New" w:cs="Courier New"/>
              </w:rPr>
              <w:t>;</w:t>
            </w:r>
            <w:r w:rsidR="00C2580F" w:rsidRPr="004440BB">
              <w:rPr>
                <w:rFonts w:ascii="Courier New" w:hAnsi="Courier New" w:cs="Courier New"/>
              </w:rPr>
              <w:t xml:space="preserve">  </w:t>
            </w:r>
            <w:r w:rsidRPr="004440BB">
              <w:rPr>
                <w:rFonts w:ascii="Courier New" w:hAnsi="Courier New" w:cs="Courier New"/>
              </w:rPr>
              <w:t xml:space="preserve"> //answer value</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lastRenderedPageBreak/>
              <w:t xml:space="preserve">        countLine++; </w:t>
            </w:r>
            <w:r w:rsidR="00C2580F" w:rsidRPr="004440BB">
              <w:rPr>
                <w:rFonts w:ascii="Courier New" w:hAnsi="Courier New" w:cs="Courier New"/>
                <w:sz w:val="24"/>
                <w:szCs w:val="24"/>
              </w:rPr>
              <w:t xml:space="preserve">   </w:t>
            </w:r>
            <w:r w:rsidRPr="004440BB">
              <w:rPr>
                <w:rFonts w:ascii="Courier New" w:hAnsi="Courier New" w:cs="Courier New"/>
                <w:sz w:val="24"/>
                <w:szCs w:val="24"/>
              </w:rPr>
              <w:t>//as it reads one more line for "then"</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t xml:space="preserve">        countStatement++;</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t xml:space="preserve">        countClause = </w:t>
            </w:r>
            <w:proofErr w:type="gramStart"/>
            <w:r w:rsidRPr="004440BB">
              <w:rPr>
                <w:rFonts w:ascii="Courier New" w:hAnsi="Courier New" w:cs="Courier New"/>
                <w:sz w:val="24"/>
                <w:szCs w:val="24"/>
              </w:rPr>
              <w:t>0;</w:t>
            </w:r>
            <w:r w:rsidR="00583C37" w:rsidRPr="004440BB">
              <w:rPr>
                <w:rFonts w:ascii="Courier New" w:hAnsi="Courier New" w:cs="Courier New"/>
                <w:sz w:val="24"/>
                <w:szCs w:val="24"/>
              </w:rPr>
              <w:t xml:space="preserve">   </w:t>
            </w:r>
            <w:proofErr w:type="gramEnd"/>
            <w:r w:rsidR="00583C37" w:rsidRPr="004440BB">
              <w:rPr>
                <w:rFonts w:ascii="Courier New" w:hAnsi="Courier New" w:cs="Courier New"/>
                <w:sz w:val="24"/>
                <w:szCs w:val="24"/>
              </w:rPr>
              <w:t xml:space="preserve">  // then part being processed, so clause count set to 0</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t xml:space="preserve">  }</w:t>
            </w:r>
          </w:p>
          <w:p w:rsidR="00DB295A" w:rsidRPr="004440BB" w:rsidRDefault="00DB295A" w:rsidP="00DB295A">
            <w:pPr>
              <w:rPr>
                <w:rFonts w:ascii="Courier New" w:hAnsi="Courier New" w:cs="Courier New"/>
                <w:sz w:val="24"/>
                <w:szCs w:val="24"/>
              </w:rPr>
            </w:pPr>
            <w:r w:rsidRPr="00DB295A">
              <w:rPr>
                <w:rFonts w:ascii="Times New Roman" w:hAnsi="Times New Roman" w:cs="Times New Roman"/>
                <w:sz w:val="24"/>
                <w:szCs w:val="24"/>
              </w:rPr>
              <w:t xml:space="preserve">        </w:t>
            </w:r>
            <w:r w:rsidR="005D7E29" w:rsidRPr="004440BB">
              <w:rPr>
                <w:rFonts w:ascii="Courier New" w:hAnsi="Courier New" w:cs="Courier New"/>
                <w:sz w:val="24"/>
                <w:szCs w:val="24"/>
              </w:rPr>
              <w:t>E</w:t>
            </w:r>
            <w:r w:rsidRPr="004440BB">
              <w:rPr>
                <w:rFonts w:ascii="Courier New" w:hAnsi="Courier New" w:cs="Courier New"/>
                <w:sz w:val="24"/>
                <w:szCs w:val="24"/>
              </w:rPr>
              <w:t>lse</w:t>
            </w:r>
            <w:r w:rsidR="005D7E29" w:rsidRPr="004440BB">
              <w:rPr>
                <w:rFonts w:ascii="Courier New" w:hAnsi="Courier New" w:cs="Courier New"/>
                <w:sz w:val="24"/>
                <w:szCs w:val="24"/>
              </w:rPr>
              <w:t xml:space="preserve">     </w:t>
            </w:r>
            <w:r w:rsidRPr="004440BB">
              <w:rPr>
                <w:rFonts w:ascii="Courier New" w:hAnsi="Courier New" w:cs="Courier New"/>
                <w:sz w:val="24"/>
                <w:szCs w:val="24"/>
              </w:rPr>
              <w:t xml:space="preserve"> //if part</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t xml:space="preserve">        {</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t xml:space="preserve">            </w:t>
            </w:r>
            <w:proofErr w:type="gramStart"/>
            <w:r w:rsidRPr="004440BB">
              <w:rPr>
                <w:rFonts w:ascii="Courier New" w:hAnsi="Courier New" w:cs="Courier New"/>
                <w:sz w:val="24"/>
                <w:szCs w:val="24"/>
              </w:rPr>
              <w:t>listQuestion[</w:t>
            </w:r>
            <w:proofErr w:type="gramEnd"/>
            <w:r w:rsidRPr="004440BB">
              <w:rPr>
                <w:rFonts w:ascii="Courier New" w:hAnsi="Courier New" w:cs="Courier New"/>
                <w:sz w:val="24"/>
                <w:szCs w:val="24"/>
              </w:rPr>
              <w:t>countStatement * clause_per_statement + countClause].name1 = bufferInput;</w:t>
            </w:r>
            <w:r w:rsidR="00090BCD" w:rsidRPr="004440BB">
              <w:rPr>
                <w:rFonts w:ascii="Courier New" w:hAnsi="Courier New" w:cs="Courier New"/>
                <w:sz w:val="24"/>
                <w:szCs w:val="24"/>
              </w:rPr>
              <w:t xml:space="preserve">            // Getting name of if clause</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t xml:space="preserve">            file &gt;&gt; </w:t>
            </w:r>
            <w:proofErr w:type="gramStart"/>
            <w:r w:rsidRPr="004440BB">
              <w:rPr>
                <w:rFonts w:ascii="Courier New" w:hAnsi="Courier New" w:cs="Courier New"/>
                <w:sz w:val="24"/>
                <w:szCs w:val="24"/>
              </w:rPr>
              <w:t>listQuestion[</w:t>
            </w:r>
            <w:proofErr w:type="gramEnd"/>
            <w:r w:rsidRPr="004440BB">
              <w:rPr>
                <w:rFonts w:ascii="Courier New" w:hAnsi="Courier New" w:cs="Courier New"/>
                <w:sz w:val="24"/>
                <w:szCs w:val="24"/>
              </w:rPr>
              <w:t>countStatement * clause_per_statement + countClause].value1;</w:t>
            </w:r>
            <w:r w:rsidR="00090BCD" w:rsidRPr="004440BB">
              <w:rPr>
                <w:rFonts w:ascii="Courier New" w:hAnsi="Courier New" w:cs="Courier New"/>
                <w:sz w:val="24"/>
                <w:szCs w:val="24"/>
              </w:rPr>
              <w:t xml:space="preserve">          // Getting value of if clause</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t xml:space="preserve">            countClause++;</w:t>
            </w:r>
            <w:r w:rsidR="004440BB">
              <w:rPr>
                <w:rFonts w:ascii="Courier New" w:hAnsi="Courier New" w:cs="Courier New"/>
                <w:sz w:val="24"/>
                <w:szCs w:val="24"/>
              </w:rPr>
              <w:t xml:space="preserve">   </w:t>
            </w:r>
            <w:r w:rsidR="00090BCD" w:rsidRPr="004440BB">
              <w:rPr>
                <w:rFonts w:ascii="Courier New" w:hAnsi="Courier New" w:cs="Courier New"/>
                <w:sz w:val="24"/>
                <w:szCs w:val="24"/>
              </w:rPr>
              <w:t>// Increment clause count</w:t>
            </w:r>
          </w:p>
          <w:p w:rsidR="00DB295A" w:rsidRPr="004440BB" w:rsidRDefault="00DB295A" w:rsidP="00DB295A">
            <w:pPr>
              <w:rPr>
                <w:rFonts w:ascii="Courier New" w:hAnsi="Courier New" w:cs="Courier New"/>
                <w:sz w:val="24"/>
                <w:szCs w:val="24"/>
              </w:rPr>
            </w:pPr>
            <w:r w:rsidRPr="004440BB">
              <w:rPr>
                <w:rFonts w:ascii="Courier New" w:hAnsi="Courier New" w:cs="Courier New"/>
                <w:sz w:val="24"/>
                <w:szCs w:val="24"/>
              </w:rPr>
              <w:t xml:space="preserve">        }</w:t>
            </w:r>
          </w:p>
          <w:p w:rsidR="00DB295A" w:rsidRPr="004440BB" w:rsidRDefault="00DB295A" w:rsidP="00DB295A">
            <w:pPr>
              <w:rPr>
                <w:rFonts w:ascii="Courier New" w:hAnsi="Courier New" w:cs="Courier New"/>
              </w:rPr>
            </w:pPr>
            <w:r w:rsidRPr="004440BB">
              <w:rPr>
                <w:rFonts w:ascii="Courier New" w:hAnsi="Courier New" w:cs="Courier New"/>
                <w:sz w:val="24"/>
                <w:szCs w:val="24"/>
              </w:rPr>
              <w:t xml:space="preserve">        countLine+=</w:t>
            </w:r>
            <w:proofErr w:type="gramStart"/>
            <w:r w:rsidRPr="004440BB">
              <w:rPr>
                <w:rFonts w:ascii="Courier New" w:hAnsi="Courier New" w:cs="Courier New"/>
                <w:sz w:val="24"/>
                <w:szCs w:val="24"/>
              </w:rPr>
              <w:t>2;</w:t>
            </w:r>
            <w:r w:rsidR="00090BCD">
              <w:rPr>
                <w:rFonts w:ascii="Times New Roman" w:hAnsi="Times New Roman" w:cs="Times New Roman"/>
                <w:sz w:val="24"/>
                <w:szCs w:val="24"/>
              </w:rPr>
              <w:t xml:space="preserve">   </w:t>
            </w:r>
            <w:proofErr w:type="gramEnd"/>
            <w:r w:rsidR="00090BCD">
              <w:rPr>
                <w:rFonts w:ascii="Times New Roman" w:hAnsi="Times New Roman" w:cs="Times New Roman"/>
                <w:sz w:val="24"/>
                <w:szCs w:val="24"/>
              </w:rPr>
              <w:t xml:space="preserve">          </w:t>
            </w:r>
            <w:r w:rsidR="00090BCD" w:rsidRPr="004440BB">
              <w:rPr>
                <w:rFonts w:ascii="Courier New" w:hAnsi="Courier New" w:cs="Courier New"/>
              </w:rPr>
              <w:t xml:space="preserve">// </w:t>
            </w:r>
            <w:r w:rsidR="00C2580F" w:rsidRPr="004440BB">
              <w:rPr>
                <w:rFonts w:ascii="Courier New" w:hAnsi="Courier New" w:cs="Courier New"/>
              </w:rPr>
              <w:t>already r</w:t>
            </w:r>
            <w:r w:rsidR="00090BCD" w:rsidRPr="004440BB">
              <w:rPr>
                <w:rFonts w:ascii="Courier New" w:hAnsi="Courier New" w:cs="Courier New"/>
              </w:rPr>
              <w:t xml:space="preserve">ead 2 lines for </w:t>
            </w:r>
            <w:r w:rsidR="004440BB">
              <w:rPr>
                <w:rFonts w:ascii="Courier New" w:hAnsi="Courier New" w:cs="Courier New"/>
              </w:rPr>
              <w:t xml:space="preserve">    </w:t>
            </w:r>
            <w:r w:rsidR="00090BCD" w:rsidRPr="004440BB">
              <w:rPr>
                <w:rFonts w:ascii="Courier New" w:hAnsi="Courier New" w:cs="Courier New"/>
              </w:rPr>
              <w:t>name and value each</w:t>
            </w:r>
          </w:p>
          <w:p w:rsidR="00DB295A" w:rsidRDefault="00DB295A" w:rsidP="00DB295A">
            <w:pPr>
              <w:pStyle w:val="ListParagraph"/>
              <w:ind w:left="0"/>
              <w:rPr>
                <w:rFonts w:ascii="Times New Roman" w:hAnsi="Times New Roman" w:cs="Times New Roman"/>
                <w:sz w:val="24"/>
                <w:szCs w:val="24"/>
              </w:rPr>
            </w:pPr>
          </w:p>
        </w:tc>
      </w:tr>
    </w:tbl>
    <w:p w:rsidR="00D7371D" w:rsidRPr="004D0F5E" w:rsidRDefault="00D7371D" w:rsidP="00DB295A">
      <w:pPr>
        <w:pStyle w:val="ListParagraph"/>
        <w:ind w:left="630"/>
        <w:rPr>
          <w:rFonts w:ascii="Times New Roman" w:hAnsi="Times New Roman" w:cs="Times New Roman"/>
          <w:sz w:val="24"/>
          <w:szCs w:val="24"/>
        </w:rPr>
      </w:pPr>
    </w:p>
    <w:p w:rsidR="00DB295A" w:rsidRDefault="00DB295A" w:rsidP="00D7371D">
      <w:pPr>
        <w:pStyle w:val="ListParagraph"/>
        <w:ind w:left="1080"/>
        <w:rPr>
          <w:rFonts w:ascii="Times New Roman" w:hAnsi="Times New Roman" w:cs="Times New Roman"/>
          <w:sz w:val="24"/>
          <w:szCs w:val="24"/>
        </w:rPr>
      </w:pPr>
    </w:p>
    <w:p w:rsidR="00D7371D" w:rsidRPr="004D0F5E" w:rsidRDefault="00D7371D" w:rsidP="00D7371D">
      <w:pPr>
        <w:pStyle w:val="ListParagraph"/>
        <w:rPr>
          <w:rFonts w:ascii="Times New Roman" w:hAnsi="Times New Roman" w:cs="Times New Roman"/>
          <w:sz w:val="24"/>
          <w:szCs w:val="24"/>
        </w:rPr>
      </w:pPr>
    </w:p>
    <w:p w:rsidR="00D7371D" w:rsidRPr="00C501A2" w:rsidRDefault="00D7371D" w:rsidP="00C501A2">
      <w:pPr>
        <w:rPr>
          <w:rFonts w:ascii="Times New Roman" w:hAnsi="Times New Roman" w:cs="Times New Roman"/>
          <w:b/>
          <w:sz w:val="24"/>
          <w:szCs w:val="24"/>
        </w:rPr>
      </w:pPr>
      <w:r w:rsidRPr="00C501A2">
        <w:rPr>
          <w:rFonts w:ascii="Times New Roman" w:hAnsi="Times New Roman" w:cs="Times New Roman"/>
          <w:b/>
          <w:sz w:val="24"/>
          <w:szCs w:val="24"/>
        </w:rPr>
        <w:t>Loading of lists</w:t>
      </w:r>
    </w:p>
    <w:p w:rsidR="00D7371D" w:rsidRPr="004D0F5E" w:rsidRDefault="00C501A2" w:rsidP="00D7371D">
      <w:pPr>
        <w:pStyle w:val="ListParagraph"/>
        <w:ind w:left="360"/>
        <w:rPr>
          <w:rFonts w:ascii="Times New Roman" w:hAnsi="Times New Roman" w:cs="Times New Roman"/>
          <w:sz w:val="24"/>
          <w:szCs w:val="24"/>
        </w:rPr>
      </w:pPr>
      <w:r>
        <w:rPr>
          <w:rFonts w:ascii="Times New Roman" w:hAnsi="Times New Roman" w:cs="Times New Roman"/>
          <w:sz w:val="24"/>
          <w:szCs w:val="24"/>
        </w:rPr>
        <w:t>Existing</w:t>
      </w:r>
      <w:r w:rsidR="00D7371D" w:rsidRPr="004D0F5E">
        <w:rPr>
          <w:rFonts w:ascii="Times New Roman" w:hAnsi="Times New Roman" w:cs="Times New Roman"/>
          <w:sz w:val="24"/>
          <w:szCs w:val="24"/>
        </w:rPr>
        <w:t xml:space="preserve"> code –      Loading of conclusion list was manual. </w:t>
      </w:r>
    </w:p>
    <w:p w:rsidR="00D7371D" w:rsidRPr="004D0F5E" w:rsidRDefault="00D7371D" w:rsidP="00D7371D">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7910"/>
      </w:tblGrid>
      <w:tr w:rsidR="004440BB" w:rsidTr="004440BB">
        <w:tc>
          <w:tcPr>
            <w:tcW w:w="8630" w:type="dxa"/>
          </w:tcPr>
          <w:p w:rsidR="004440BB" w:rsidRDefault="004440BB" w:rsidP="00D7371D">
            <w:pPr>
              <w:pStyle w:val="ListParagraph"/>
              <w:ind w:left="0"/>
              <w:rPr>
                <w:rFonts w:ascii="Times New Roman" w:hAnsi="Times New Roman" w:cs="Times New Roman"/>
                <w:sz w:val="24"/>
                <w:szCs w:val="24"/>
              </w:rPr>
            </w:pPr>
            <w:r>
              <w:rPr>
                <w:rFonts w:ascii="Times New Roman" w:hAnsi="Times New Roman" w:cs="Times New Roman"/>
                <w:sz w:val="24"/>
                <w:szCs w:val="24"/>
              </w:rPr>
              <w:t>Existing Code Snippet:</w:t>
            </w:r>
          </w:p>
        </w:tc>
      </w:tr>
      <w:tr w:rsidR="004440BB" w:rsidTr="004440BB">
        <w:tc>
          <w:tcPr>
            <w:tcW w:w="8630" w:type="dxa"/>
          </w:tcPr>
          <w:p w:rsidR="004440BB" w:rsidRPr="004440BB" w:rsidRDefault="004440BB" w:rsidP="004440BB">
            <w:pPr>
              <w:rPr>
                <w:rFonts w:ascii="Courier New" w:hAnsi="Courier New" w:cs="Courier New"/>
              </w:rPr>
            </w:pPr>
            <w:r>
              <w:rPr>
                <w:rFonts w:ascii="Courier New" w:hAnsi="Courier New" w:cs="Courier New"/>
              </w:rPr>
              <w:t xml:space="preserve">     </w:t>
            </w:r>
            <w:r w:rsidRPr="004440BB">
              <w:rPr>
                <w:rFonts w:ascii="Courier New" w:hAnsi="Courier New" w:cs="Courier New"/>
              </w:rPr>
              <w:t>strcpy(</w:t>
            </w:r>
            <w:proofErr w:type="gramStart"/>
            <w:r w:rsidRPr="004440BB">
              <w:rPr>
                <w:rFonts w:ascii="Courier New" w:hAnsi="Courier New" w:cs="Courier New"/>
              </w:rPr>
              <w:t>conclt[</w:t>
            </w:r>
            <w:proofErr w:type="gramEnd"/>
            <w:r w:rsidRPr="004440BB">
              <w:rPr>
                <w:rFonts w:ascii="Courier New" w:hAnsi="Courier New" w:cs="Courier New"/>
              </w:rPr>
              <w:t xml:space="preserve">1], "PO"); </w:t>
            </w:r>
          </w:p>
          <w:p w:rsidR="004440BB" w:rsidRPr="004440BB" w:rsidRDefault="004440BB" w:rsidP="004440BB">
            <w:pPr>
              <w:rPr>
                <w:rFonts w:ascii="Courier New" w:hAnsi="Courier New" w:cs="Courier New"/>
              </w:rPr>
            </w:pPr>
            <w:r>
              <w:rPr>
                <w:rFonts w:ascii="Courier New" w:hAnsi="Courier New" w:cs="Courier New"/>
              </w:rPr>
              <w:t xml:space="preserve">     </w:t>
            </w:r>
            <w:r w:rsidRPr="004440BB">
              <w:rPr>
                <w:rFonts w:ascii="Courier New" w:hAnsi="Courier New" w:cs="Courier New"/>
              </w:rPr>
              <w:t>strcpy(</w:t>
            </w:r>
            <w:proofErr w:type="gramStart"/>
            <w:r w:rsidRPr="004440BB">
              <w:rPr>
                <w:rFonts w:ascii="Courier New" w:hAnsi="Courier New" w:cs="Courier New"/>
              </w:rPr>
              <w:t>conclt[</w:t>
            </w:r>
            <w:proofErr w:type="gramEnd"/>
            <w:r w:rsidRPr="004440BB">
              <w:rPr>
                <w:rFonts w:ascii="Courier New" w:hAnsi="Courier New" w:cs="Courier New"/>
              </w:rPr>
              <w:t xml:space="preserve">2], "QU"); </w:t>
            </w:r>
          </w:p>
          <w:p w:rsidR="004440BB" w:rsidRDefault="004440BB" w:rsidP="004440BB">
            <w:pPr>
              <w:pStyle w:val="ListParagraph"/>
              <w:ind w:left="0"/>
              <w:rPr>
                <w:rFonts w:ascii="Times New Roman" w:hAnsi="Times New Roman" w:cs="Times New Roman"/>
                <w:sz w:val="24"/>
                <w:szCs w:val="24"/>
              </w:rPr>
            </w:pPr>
            <w:r w:rsidRPr="004440BB">
              <w:rPr>
                <w:rFonts w:ascii="Courier New" w:hAnsi="Courier New" w:cs="Courier New"/>
              </w:rPr>
              <w:t xml:space="preserve">     strcpy(</w:t>
            </w:r>
            <w:proofErr w:type="gramStart"/>
            <w:r w:rsidRPr="004440BB">
              <w:rPr>
                <w:rFonts w:ascii="Courier New" w:hAnsi="Courier New" w:cs="Courier New"/>
              </w:rPr>
              <w:t>conclt[</w:t>
            </w:r>
            <w:proofErr w:type="gramEnd"/>
            <w:r w:rsidRPr="004440BB">
              <w:rPr>
                <w:rFonts w:ascii="Courier New" w:hAnsi="Courier New" w:cs="Courier New"/>
              </w:rPr>
              <w:t>3], "PO");</w:t>
            </w:r>
          </w:p>
        </w:tc>
      </w:tr>
    </w:tbl>
    <w:p w:rsidR="00D7371D" w:rsidRPr="004D0F5E" w:rsidRDefault="00D7371D" w:rsidP="00D7371D">
      <w:pPr>
        <w:pStyle w:val="ListParagraph"/>
        <w:rPr>
          <w:rFonts w:ascii="Times New Roman" w:hAnsi="Times New Roman" w:cs="Times New Roman"/>
          <w:sz w:val="24"/>
          <w:szCs w:val="24"/>
        </w:rPr>
      </w:pPr>
      <w:r w:rsidRPr="004D0F5E">
        <w:rPr>
          <w:rFonts w:ascii="Times New Roman" w:hAnsi="Times New Roman" w:cs="Times New Roman"/>
          <w:sz w:val="24"/>
          <w:szCs w:val="24"/>
        </w:rPr>
        <w:t xml:space="preserve"> </w:t>
      </w:r>
    </w:p>
    <w:p w:rsidR="00D7371D" w:rsidRPr="004D0F5E" w:rsidRDefault="00D7371D" w:rsidP="00D7371D">
      <w:pPr>
        <w:pStyle w:val="ListParagraph"/>
        <w:ind w:left="1080"/>
        <w:rPr>
          <w:rFonts w:ascii="Times New Roman" w:hAnsi="Times New Roman" w:cs="Times New Roman"/>
          <w:sz w:val="24"/>
          <w:szCs w:val="24"/>
        </w:rPr>
      </w:pPr>
    </w:p>
    <w:p w:rsidR="00D7371D" w:rsidRPr="004D0F5E" w:rsidRDefault="00C501A2" w:rsidP="00D7371D">
      <w:pPr>
        <w:ind w:left="450"/>
        <w:rPr>
          <w:rFonts w:ascii="Times New Roman" w:hAnsi="Times New Roman" w:cs="Times New Roman"/>
          <w:sz w:val="24"/>
          <w:szCs w:val="24"/>
        </w:rPr>
      </w:pPr>
      <w:r>
        <w:rPr>
          <w:rFonts w:ascii="Times New Roman" w:hAnsi="Times New Roman" w:cs="Times New Roman"/>
          <w:sz w:val="24"/>
          <w:szCs w:val="24"/>
          <w:u w:val="single"/>
        </w:rPr>
        <w:t>Our</w:t>
      </w:r>
      <w:r w:rsidR="00D7371D" w:rsidRPr="004D0F5E">
        <w:rPr>
          <w:rFonts w:ascii="Times New Roman" w:hAnsi="Times New Roman" w:cs="Times New Roman"/>
          <w:sz w:val="24"/>
          <w:szCs w:val="24"/>
          <w:u w:val="single"/>
        </w:rPr>
        <w:t xml:space="preserve"> Code</w:t>
      </w:r>
      <w:r w:rsidR="00D7371D" w:rsidRPr="004D0F5E">
        <w:rPr>
          <w:rFonts w:ascii="Times New Roman" w:hAnsi="Times New Roman" w:cs="Times New Roman"/>
          <w:sz w:val="24"/>
          <w:szCs w:val="24"/>
        </w:rPr>
        <w:t>: Conclusion is read from file and filled into list.</w:t>
      </w:r>
    </w:p>
    <w:tbl>
      <w:tblPr>
        <w:tblStyle w:val="TableGrid"/>
        <w:tblW w:w="0" w:type="auto"/>
        <w:tblInd w:w="715" w:type="dxa"/>
        <w:tblLook w:val="04A0" w:firstRow="1" w:lastRow="0" w:firstColumn="1" w:lastColumn="0" w:noHBand="0" w:noVBand="1"/>
      </w:tblPr>
      <w:tblGrid>
        <w:gridCol w:w="7915"/>
      </w:tblGrid>
      <w:tr w:rsidR="001377BE" w:rsidTr="00CA1F08">
        <w:tc>
          <w:tcPr>
            <w:tcW w:w="7915" w:type="dxa"/>
          </w:tcPr>
          <w:p w:rsidR="001377BE" w:rsidRDefault="001377BE" w:rsidP="00D7371D">
            <w:pPr>
              <w:pStyle w:val="ListParagraph"/>
              <w:ind w:left="0"/>
              <w:rPr>
                <w:rFonts w:ascii="Times New Roman" w:hAnsi="Times New Roman" w:cs="Times New Roman"/>
                <w:sz w:val="24"/>
                <w:szCs w:val="24"/>
              </w:rPr>
            </w:pPr>
            <w:r>
              <w:rPr>
                <w:rFonts w:ascii="Times New Roman" w:hAnsi="Times New Roman" w:cs="Times New Roman"/>
                <w:sz w:val="24"/>
                <w:szCs w:val="24"/>
              </w:rPr>
              <w:t>Our Code:</w:t>
            </w:r>
          </w:p>
        </w:tc>
      </w:tr>
      <w:tr w:rsidR="001377BE" w:rsidTr="00CA1F08">
        <w:tc>
          <w:tcPr>
            <w:tcW w:w="7915" w:type="dxa"/>
          </w:tcPr>
          <w:p w:rsidR="001377BE" w:rsidRDefault="001377BE" w:rsidP="001377BE">
            <w:pPr>
              <w:rPr>
                <w:rFonts w:ascii="Courier New" w:hAnsi="Courier New" w:cs="Courier New"/>
              </w:rPr>
            </w:pPr>
            <w:r w:rsidRPr="001377BE">
              <w:rPr>
                <w:rFonts w:ascii="Courier New" w:hAnsi="Courier New" w:cs="Courier New"/>
              </w:rPr>
              <w:t>if (bufferInput == "then") //then part</w:t>
            </w:r>
          </w:p>
          <w:p w:rsidR="001377BE" w:rsidRPr="001377BE" w:rsidRDefault="001377BE" w:rsidP="001377BE">
            <w:pPr>
              <w:rPr>
                <w:rFonts w:ascii="Courier New" w:hAnsi="Courier New" w:cs="Courier New"/>
              </w:rPr>
            </w:pPr>
            <w:r w:rsidRPr="001377BE">
              <w:rPr>
                <w:rFonts w:ascii="Courier New" w:hAnsi="Courier New" w:cs="Courier New"/>
              </w:rPr>
              <w:t>{</w:t>
            </w:r>
          </w:p>
          <w:p w:rsidR="001377BE" w:rsidRPr="001377BE" w:rsidRDefault="00CA1F08" w:rsidP="001377BE">
            <w:pPr>
              <w:rPr>
                <w:rFonts w:ascii="Courier New" w:hAnsi="Courier New" w:cs="Courier New"/>
              </w:rPr>
            </w:pPr>
            <w:r>
              <w:rPr>
                <w:rFonts w:ascii="Courier New" w:hAnsi="Courier New" w:cs="Courier New"/>
              </w:rPr>
              <w:t xml:space="preserve"> </w:t>
            </w:r>
            <w:r w:rsidR="001377BE" w:rsidRPr="001377BE">
              <w:rPr>
                <w:rFonts w:ascii="Courier New" w:hAnsi="Courier New" w:cs="Courier New"/>
              </w:rPr>
              <w:t>file &gt;&gt; listConclusion[countStatement].name; //answer</w:t>
            </w:r>
          </w:p>
          <w:p w:rsidR="001377BE" w:rsidRPr="00CA1F08" w:rsidRDefault="00CA1F08" w:rsidP="00CA1F08">
            <w:pPr>
              <w:rPr>
                <w:rFonts w:ascii="Courier New" w:hAnsi="Courier New" w:cs="Courier New"/>
              </w:rPr>
            </w:pPr>
            <w:r>
              <w:rPr>
                <w:rFonts w:ascii="Courier New" w:hAnsi="Courier New" w:cs="Courier New"/>
              </w:rPr>
              <w:t xml:space="preserve"> </w:t>
            </w:r>
            <w:r w:rsidR="001377BE" w:rsidRPr="00CA1F08">
              <w:rPr>
                <w:rFonts w:ascii="Courier New" w:hAnsi="Courier New" w:cs="Courier New"/>
              </w:rPr>
              <w:t>file &gt;&gt; listConclusion[countStatement</w:t>
            </w:r>
            <w:proofErr w:type="gramStart"/>
            <w:r w:rsidR="001377BE" w:rsidRPr="00CA1F08">
              <w:rPr>
                <w:rFonts w:ascii="Courier New" w:hAnsi="Courier New" w:cs="Courier New"/>
              </w:rPr>
              <w:t>].possibleAnswer</w:t>
            </w:r>
            <w:proofErr w:type="gramEnd"/>
            <w:r w:rsidR="001377BE" w:rsidRPr="00CA1F08">
              <w:rPr>
                <w:rFonts w:ascii="Courier New" w:hAnsi="Courier New" w:cs="Courier New"/>
              </w:rPr>
              <w:t>; //answer value</w:t>
            </w:r>
          </w:p>
          <w:p w:rsidR="001377BE" w:rsidRDefault="001377BE" w:rsidP="00D7371D">
            <w:pPr>
              <w:pStyle w:val="ListParagraph"/>
              <w:ind w:left="0"/>
              <w:rPr>
                <w:rFonts w:ascii="Times New Roman" w:hAnsi="Times New Roman" w:cs="Times New Roman"/>
                <w:sz w:val="24"/>
                <w:szCs w:val="24"/>
              </w:rPr>
            </w:pPr>
          </w:p>
        </w:tc>
      </w:tr>
    </w:tbl>
    <w:p w:rsidR="00D7371D" w:rsidRPr="004D0F5E" w:rsidRDefault="00D7371D" w:rsidP="00D7371D">
      <w:pPr>
        <w:pStyle w:val="ListParagraph"/>
        <w:ind w:left="360"/>
        <w:rPr>
          <w:rFonts w:ascii="Times New Roman" w:hAnsi="Times New Roman" w:cs="Times New Roman"/>
          <w:sz w:val="24"/>
          <w:szCs w:val="24"/>
        </w:rPr>
      </w:pPr>
    </w:p>
    <w:p w:rsidR="00D7371D"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lastRenderedPageBreak/>
        <w:t>Loading of variable list was manual. Developer had to specify variable names and location in variable list.</w:t>
      </w:r>
    </w:p>
    <w:p w:rsidR="00146B1A" w:rsidRPr="004D0F5E" w:rsidRDefault="00146B1A" w:rsidP="00D7371D">
      <w:pPr>
        <w:pStyle w:val="ListParagraph"/>
        <w:ind w:left="360"/>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8270"/>
      </w:tblGrid>
      <w:tr w:rsidR="00146B1A" w:rsidTr="00146B1A">
        <w:tc>
          <w:tcPr>
            <w:tcW w:w="8630" w:type="dxa"/>
          </w:tcPr>
          <w:p w:rsidR="00146B1A" w:rsidRDefault="00146B1A" w:rsidP="00D7371D">
            <w:pPr>
              <w:pStyle w:val="ListParagraph"/>
              <w:ind w:left="0"/>
              <w:rPr>
                <w:rFonts w:ascii="Times New Roman" w:hAnsi="Times New Roman" w:cs="Times New Roman"/>
                <w:sz w:val="24"/>
                <w:szCs w:val="24"/>
              </w:rPr>
            </w:pPr>
            <w:r>
              <w:rPr>
                <w:rFonts w:ascii="Times New Roman" w:hAnsi="Times New Roman" w:cs="Times New Roman"/>
                <w:sz w:val="24"/>
                <w:szCs w:val="24"/>
              </w:rPr>
              <w:t>Existing Code:</w:t>
            </w:r>
          </w:p>
        </w:tc>
      </w:tr>
      <w:tr w:rsidR="00146B1A" w:rsidTr="00146B1A">
        <w:tc>
          <w:tcPr>
            <w:tcW w:w="8630" w:type="dxa"/>
          </w:tcPr>
          <w:p w:rsidR="00146B1A" w:rsidRPr="00146B1A" w:rsidRDefault="00146B1A" w:rsidP="00146B1A">
            <w:pPr>
              <w:pStyle w:val="ListParagraph"/>
              <w:ind w:left="360"/>
              <w:rPr>
                <w:rFonts w:ascii="Courier New" w:hAnsi="Courier New" w:cs="Courier New"/>
              </w:rPr>
            </w:pPr>
            <w:r w:rsidRPr="00146B1A">
              <w:rPr>
                <w:rFonts w:ascii="Courier New" w:hAnsi="Courier New" w:cs="Courier New"/>
              </w:rPr>
              <w:t>strcpy(</w:t>
            </w:r>
            <w:proofErr w:type="gramStart"/>
            <w:r w:rsidRPr="00146B1A">
              <w:rPr>
                <w:rFonts w:ascii="Courier New" w:hAnsi="Courier New" w:cs="Courier New"/>
              </w:rPr>
              <w:t>varlt[</w:t>
            </w:r>
            <w:proofErr w:type="gramEnd"/>
            <w:r w:rsidRPr="00146B1A">
              <w:rPr>
                <w:rFonts w:ascii="Courier New" w:hAnsi="Courier New" w:cs="Courier New"/>
              </w:rPr>
              <w:t xml:space="preserve">1], "DE"); </w:t>
            </w:r>
          </w:p>
          <w:p w:rsidR="00146B1A" w:rsidRPr="00146B1A" w:rsidRDefault="00146B1A" w:rsidP="00146B1A">
            <w:pPr>
              <w:pStyle w:val="ListParagraph"/>
              <w:ind w:left="360"/>
              <w:rPr>
                <w:rFonts w:ascii="Courier New" w:hAnsi="Courier New" w:cs="Courier New"/>
              </w:rPr>
            </w:pPr>
            <w:r w:rsidRPr="00146B1A">
              <w:rPr>
                <w:rFonts w:ascii="Courier New" w:hAnsi="Courier New" w:cs="Courier New"/>
              </w:rPr>
              <w:t>strcpy(</w:t>
            </w:r>
            <w:proofErr w:type="gramStart"/>
            <w:r w:rsidRPr="00146B1A">
              <w:rPr>
                <w:rFonts w:ascii="Courier New" w:hAnsi="Courier New" w:cs="Courier New"/>
              </w:rPr>
              <w:t>varlt[</w:t>
            </w:r>
            <w:proofErr w:type="gramEnd"/>
            <w:r w:rsidRPr="00146B1A">
              <w:rPr>
                <w:rFonts w:ascii="Courier New" w:hAnsi="Courier New" w:cs="Courier New"/>
              </w:rPr>
              <w:t xml:space="preserve">2], "DI"); </w:t>
            </w:r>
          </w:p>
          <w:p w:rsidR="00146B1A" w:rsidRPr="00146B1A" w:rsidRDefault="00146B1A" w:rsidP="00146B1A">
            <w:pPr>
              <w:pStyle w:val="ListParagraph"/>
              <w:ind w:left="360"/>
              <w:rPr>
                <w:rFonts w:ascii="Courier New" w:hAnsi="Courier New" w:cs="Courier New"/>
              </w:rPr>
            </w:pPr>
            <w:r w:rsidRPr="00146B1A">
              <w:rPr>
                <w:rFonts w:ascii="Courier New" w:hAnsi="Courier New" w:cs="Courier New"/>
              </w:rPr>
              <w:t>strcpy(</w:t>
            </w:r>
            <w:proofErr w:type="gramStart"/>
            <w:r w:rsidRPr="00146B1A">
              <w:rPr>
                <w:rFonts w:ascii="Courier New" w:hAnsi="Courier New" w:cs="Courier New"/>
              </w:rPr>
              <w:t>varlt[</w:t>
            </w:r>
            <w:proofErr w:type="gramEnd"/>
            <w:r w:rsidRPr="00146B1A">
              <w:rPr>
                <w:rFonts w:ascii="Courier New" w:hAnsi="Courier New" w:cs="Courier New"/>
              </w:rPr>
              <w:t>3], "EX");</w:t>
            </w:r>
          </w:p>
          <w:p w:rsidR="00146B1A" w:rsidRDefault="00146B1A" w:rsidP="00D7371D">
            <w:pPr>
              <w:pStyle w:val="ListParagraph"/>
              <w:ind w:left="0"/>
              <w:rPr>
                <w:rFonts w:ascii="Times New Roman" w:hAnsi="Times New Roman" w:cs="Times New Roman"/>
                <w:sz w:val="24"/>
                <w:szCs w:val="24"/>
              </w:rPr>
            </w:pPr>
          </w:p>
        </w:tc>
      </w:tr>
    </w:tbl>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5E6876" w:rsidP="00D7371D">
      <w:pPr>
        <w:pStyle w:val="ListParagraph"/>
        <w:ind w:left="360"/>
        <w:rPr>
          <w:rFonts w:ascii="Times New Roman" w:hAnsi="Times New Roman" w:cs="Times New Roman"/>
          <w:sz w:val="24"/>
          <w:szCs w:val="24"/>
        </w:rPr>
      </w:pPr>
      <w:r>
        <w:rPr>
          <w:rFonts w:ascii="Times New Roman" w:hAnsi="Times New Roman" w:cs="Times New Roman"/>
          <w:sz w:val="24"/>
          <w:szCs w:val="24"/>
        </w:rPr>
        <w:t>In our code variable list is filled from clause variable list</w:t>
      </w:r>
    </w:p>
    <w:tbl>
      <w:tblPr>
        <w:tblStyle w:val="TableGrid"/>
        <w:tblW w:w="0" w:type="auto"/>
        <w:tblInd w:w="360" w:type="dxa"/>
        <w:tblLook w:val="04A0" w:firstRow="1" w:lastRow="0" w:firstColumn="1" w:lastColumn="0" w:noHBand="0" w:noVBand="1"/>
      </w:tblPr>
      <w:tblGrid>
        <w:gridCol w:w="8270"/>
      </w:tblGrid>
      <w:tr w:rsidR="00F75226" w:rsidTr="00F75226">
        <w:tc>
          <w:tcPr>
            <w:tcW w:w="8630" w:type="dxa"/>
          </w:tcPr>
          <w:p w:rsidR="00F75226" w:rsidRDefault="00F75226" w:rsidP="00D7371D">
            <w:pPr>
              <w:pStyle w:val="ListParagraph"/>
              <w:ind w:left="0"/>
              <w:rPr>
                <w:rFonts w:ascii="Times New Roman" w:hAnsi="Times New Roman" w:cs="Times New Roman"/>
                <w:sz w:val="24"/>
                <w:szCs w:val="24"/>
              </w:rPr>
            </w:pPr>
            <w:r>
              <w:rPr>
                <w:rFonts w:ascii="Times New Roman" w:hAnsi="Times New Roman" w:cs="Times New Roman"/>
                <w:sz w:val="24"/>
                <w:szCs w:val="24"/>
              </w:rPr>
              <w:t>Our</w:t>
            </w:r>
            <w:r w:rsidRPr="004D0F5E">
              <w:rPr>
                <w:rFonts w:ascii="Times New Roman" w:hAnsi="Times New Roman" w:cs="Times New Roman"/>
                <w:sz w:val="24"/>
                <w:szCs w:val="24"/>
              </w:rPr>
              <w:t xml:space="preserve"> Code:</w:t>
            </w:r>
          </w:p>
        </w:tc>
      </w:tr>
      <w:tr w:rsidR="00F75226" w:rsidTr="00F75226">
        <w:tc>
          <w:tcPr>
            <w:tcW w:w="8630" w:type="dxa"/>
          </w:tcPr>
          <w:p w:rsidR="00F75226" w:rsidRPr="005E6876" w:rsidRDefault="00F75226" w:rsidP="00F75226">
            <w:pPr>
              <w:pStyle w:val="ListParagraph"/>
              <w:ind w:left="360"/>
              <w:rPr>
                <w:rFonts w:ascii="Courier New" w:hAnsi="Courier New" w:cs="Courier New"/>
              </w:rPr>
            </w:pPr>
            <w:r w:rsidRPr="005E6876">
              <w:rPr>
                <w:rFonts w:ascii="Courier New" w:hAnsi="Courier New" w:cs="Courier New"/>
              </w:rPr>
              <w:t xml:space="preserve">int </w:t>
            </w:r>
            <w:r w:rsidRPr="005E6876">
              <w:rPr>
                <w:rFonts w:ascii="Courier New" w:hAnsi="Courier New" w:cs="Courier New"/>
                <w:b/>
              </w:rPr>
              <w:t>build_variable_</w:t>
            </w:r>
            <w:proofErr w:type="gramStart"/>
            <w:r w:rsidRPr="005E6876">
              <w:rPr>
                <w:rFonts w:ascii="Courier New" w:hAnsi="Courier New" w:cs="Courier New"/>
                <w:b/>
              </w:rPr>
              <w:t>list</w:t>
            </w:r>
            <w:r w:rsidRPr="005E6876">
              <w:rPr>
                <w:rFonts w:ascii="Courier New" w:hAnsi="Courier New" w:cs="Courier New"/>
              </w:rPr>
              <w:t>(</w:t>
            </w:r>
            <w:proofErr w:type="gramEnd"/>
            <w:r w:rsidRPr="005E6876">
              <w:rPr>
                <w:rFonts w:ascii="Courier New" w:hAnsi="Courier New" w:cs="Courier New"/>
              </w:rPr>
              <w:t>Variable* listVariable, Question* listClause, int sizeClause,                        Conclusion* listConclusion, int sizeConclusion)</w:t>
            </w:r>
          </w:p>
          <w:p w:rsidR="005E6876" w:rsidRPr="005E6876" w:rsidRDefault="005E6876" w:rsidP="00F75226">
            <w:pPr>
              <w:pStyle w:val="ListParagraph"/>
              <w:ind w:left="360"/>
              <w:rPr>
                <w:rFonts w:ascii="Courier New" w:hAnsi="Courier New" w:cs="Courier New"/>
              </w:rPr>
            </w:pPr>
            <w:r w:rsidRPr="005E6876">
              <w:rPr>
                <w:rFonts w:ascii="Courier New" w:hAnsi="Courier New" w:cs="Courier New"/>
              </w:rPr>
              <w:t>{</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int sizeVariableReal = 0;</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for (int i = 0; i &lt; sizeClause; i++)    //go through clause list</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if (listClause[i].name</w:t>
            </w:r>
            <w:proofErr w:type="gramStart"/>
            <w:r w:rsidRPr="005E6876">
              <w:rPr>
                <w:rFonts w:ascii="Courier New" w:hAnsi="Courier New" w:cs="Courier New"/>
              </w:rPr>
              <w:t>1 !</w:t>
            </w:r>
            <w:proofErr w:type="gramEnd"/>
            <w:r w:rsidRPr="005E6876">
              <w:rPr>
                <w:rFonts w:ascii="Courier New" w:hAnsi="Courier New" w:cs="Courier New"/>
              </w:rPr>
              <w:t>= "")      //if it's not a empty clause</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//don't put it if it's a conclusion</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if </w:t>
            </w:r>
            <w:proofErr w:type="gramStart"/>
            <w:r w:rsidRPr="005E6876">
              <w:rPr>
                <w:rFonts w:ascii="Courier New" w:hAnsi="Courier New" w:cs="Courier New"/>
              </w:rPr>
              <w:t>( check</w:t>
            </w:r>
            <w:proofErr w:type="gramEnd"/>
            <w:r w:rsidRPr="005E6876">
              <w:rPr>
                <w:rFonts w:ascii="Courier New" w:hAnsi="Courier New" w:cs="Courier New"/>
              </w:rPr>
              <w:t>_conclusion(listClause[i].name1, listConclusion, sizeConclusion) == -1 )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for (int j = 0; j &lt; sizeClause; j++)</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//only put every variable once</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if (listVariable[j].name == listClause[i].name1)</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break;</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else if (listVariable[j].name ==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listVariable[j].name = listClause[i].name1;</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sizeVariableReal = j + 1;</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break;</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 xml:space="preserve">    return sizeVariableReal;</w:t>
            </w:r>
          </w:p>
          <w:p w:rsidR="005E6876" w:rsidRPr="005E6876" w:rsidRDefault="005E6876" w:rsidP="005E6876">
            <w:pPr>
              <w:pStyle w:val="ListParagraph"/>
              <w:ind w:left="360"/>
              <w:rPr>
                <w:rFonts w:ascii="Courier New" w:hAnsi="Courier New" w:cs="Courier New"/>
              </w:rPr>
            </w:pPr>
            <w:r w:rsidRPr="005E6876">
              <w:rPr>
                <w:rFonts w:ascii="Courier New" w:hAnsi="Courier New" w:cs="Courier New"/>
              </w:rPr>
              <w:t>}</w:t>
            </w:r>
          </w:p>
          <w:p w:rsidR="00F75226" w:rsidRDefault="00F75226" w:rsidP="00D7371D">
            <w:pPr>
              <w:pStyle w:val="ListParagraph"/>
              <w:ind w:left="0"/>
              <w:rPr>
                <w:rFonts w:ascii="Times New Roman" w:hAnsi="Times New Roman" w:cs="Times New Roman"/>
                <w:sz w:val="24"/>
                <w:szCs w:val="24"/>
              </w:rPr>
            </w:pPr>
          </w:p>
        </w:tc>
      </w:tr>
    </w:tbl>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Loading of clause variable list was manual. Location of clause in clause variable list depends upon number of clauses. In the previous code, number of clauses was hardcoded to be 4. </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(statsk[sp] -1) *4 + clausk[sp];</w:t>
      </w: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That’s why, location in list are 1, 5, 9. This is difficult to change if we change number of clauses.</w:t>
      </w:r>
    </w:p>
    <w:p w:rsidR="00D7371D" w:rsidRPr="004D0F5E" w:rsidRDefault="00792738" w:rsidP="00792738">
      <w:pPr>
        <w:pStyle w:val="ListParagraph"/>
        <w:ind w:left="360" w:firstLine="360"/>
        <w:rPr>
          <w:rFonts w:ascii="Times New Roman" w:hAnsi="Times New Roman" w:cs="Times New Roman"/>
          <w:sz w:val="24"/>
          <w:szCs w:val="24"/>
        </w:rPr>
      </w:pPr>
      <w:r>
        <w:rPr>
          <w:rFonts w:ascii="Times New Roman" w:hAnsi="Times New Roman" w:cs="Times New Roman"/>
          <w:sz w:val="24"/>
          <w:szCs w:val="24"/>
        </w:rPr>
        <w:t xml:space="preserve">  </w:t>
      </w:r>
      <w:r w:rsidR="00D7371D" w:rsidRPr="004D0F5E">
        <w:rPr>
          <w:rFonts w:ascii="Times New Roman" w:hAnsi="Times New Roman" w:cs="Times New Roman"/>
          <w:sz w:val="24"/>
          <w:szCs w:val="24"/>
        </w:rPr>
        <w:t>strcpy(</w:t>
      </w:r>
      <w:proofErr w:type="gramStart"/>
      <w:r w:rsidR="00D7371D" w:rsidRPr="004D0F5E">
        <w:rPr>
          <w:rFonts w:ascii="Times New Roman" w:hAnsi="Times New Roman" w:cs="Times New Roman"/>
          <w:sz w:val="24"/>
          <w:szCs w:val="24"/>
        </w:rPr>
        <w:t>clvarlt</w:t>
      </w:r>
      <w:r w:rsidR="00D7371D" w:rsidRPr="004D0F5E">
        <w:rPr>
          <w:rFonts w:ascii="Times New Roman" w:hAnsi="Times New Roman" w:cs="Times New Roman"/>
          <w:b/>
          <w:sz w:val="24"/>
          <w:szCs w:val="24"/>
        </w:rPr>
        <w:t>[</w:t>
      </w:r>
      <w:proofErr w:type="gramEnd"/>
      <w:r w:rsidR="00D7371D" w:rsidRPr="004D0F5E">
        <w:rPr>
          <w:rFonts w:ascii="Times New Roman" w:hAnsi="Times New Roman" w:cs="Times New Roman"/>
          <w:b/>
          <w:sz w:val="24"/>
          <w:szCs w:val="24"/>
        </w:rPr>
        <w:t>1],</w:t>
      </w:r>
      <w:r w:rsidR="00D7371D" w:rsidRPr="004D0F5E">
        <w:rPr>
          <w:rFonts w:ascii="Times New Roman" w:hAnsi="Times New Roman" w:cs="Times New Roman"/>
          <w:sz w:val="24"/>
          <w:szCs w:val="24"/>
        </w:rPr>
        <w:t xml:space="preserve"> "DE"); </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        strcpy(</w:t>
      </w:r>
      <w:proofErr w:type="gramStart"/>
      <w:r w:rsidRPr="004D0F5E">
        <w:rPr>
          <w:rFonts w:ascii="Times New Roman" w:hAnsi="Times New Roman" w:cs="Times New Roman"/>
          <w:sz w:val="24"/>
          <w:szCs w:val="24"/>
        </w:rPr>
        <w:t>clvarlt[</w:t>
      </w:r>
      <w:proofErr w:type="gramEnd"/>
      <w:r w:rsidRPr="004D0F5E">
        <w:rPr>
          <w:rFonts w:ascii="Times New Roman" w:hAnsi="Times New Roman" w:cs="Times New Roman"/>
          <w:b/>
          <w:sz w:val="24"/>
          <w:szCs w:val="24"/>
        </w:rPr>
        <w:t>5</w:t>
      </w:r>
      <w:r w:rsidRPr="004D0F5E">
        <w:rPr>
          <w:rFonts w:ascii="Times New Roman" w:hAnsi="Times New Roman" w:cs="Times New Roman"/>
          <w:sz w:val="24"/>
          <w:szCs w:val="24"/>
        </w:rPr>
        <w:t xml:space="preserve">], "DE"); </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        strcpy(</w:t>
      </w:r>
      <w:proofErr w:type="gramStart"/>
      <w:r w:rsidRPr="004D0F5E">
        <w:rPr>
          <w:rFonts w:ascii="Times New Roman" w:hAnsi="Times New Roman" w:cs="Times New Roman"/>
          <w:sz w:val="24"/>
          <w:szCs w:val="24"/>
        </w:rPr>
        <w:t>clvarlt[</w:t>
      </w:r>
      <w:proofErr w:type="gramEnd"/>
      <w:r w:rsidRPr="004D0F5E">
        <w:rPr>
          <w:rFonts w:ascii="Times New Roman" w:hAnsi="Times New Roman" w:cs="Times New Roman"/>
          <w:b/>
          <w:sz w:val="24"/>
          <w:szCs w:val="24"/>
        </w:rPr>
        <w:t>9</w:t>
      </w:r>
      <w:r w:rsidRPr="004D0F5E">
        <w:rPr>
          <w:rFonts w:ascii="Times New Roman" w:hAnsi="Times New Roman" w:cs="Times New Roman"/>
          <w:sz w:val="24"/>
          <w:szCs w:val="24"/>
        </w:rPr>
        <w:t xml:space="preserve">], "DE"); </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        strcpy(</w:t>
      </w:r>
      <w:proofErr w:type="gramStart"/>
      <w:r w:rsidRPr="004D0F5E">
        <w:rPr>
          <w:rFonts w:ascii="Times New Roman" w:hAnsi="Times New Roman" w:cs="Times New Roman"/>
          <w:sz w:val="24"/>
          <w:szCs w:val="24"/>
        </w:rPr>
        <w:t>clvarlt[</w:t>
      </w:r>
      <w:proofErr w:type="gramEnd"/>
      <w:r w:rsidRPr="004D0F5E">
        <w:rPr>
          <w:rFonts w:ascii="Times New Roman" w:hAnsi="Times New Roman" w:cs="Times New Roman"/>
          <w:sz w:val="24"/>
          <w:szCs w:val="24"/>
        </w:rPr>
        <w:t>10], "DI");</w:t>
      </w:r>
    </w:p>
    <w:p w:rsidR="00D7371D" w:rsidRPr="004D0F5E" w:rsidRDefault="00D7371D" w:rsidP="00D7371D">
      <w:pPr>
        <w:pStyle w:val="ListParagraph"/>
        <w:ind w:left="360"/>
        <w:rPr>
          <w:rFonts w:ascii="Times New Roman" w:hAnsi="Times New Roman" w:cs="Times New Roman"/>
          <w:sz w:val="24"/>
          <w:szCs w:val="24"/>
        </w:rPr>
      </w:pPr>
    </w:p>
    <w:p w:rsidR="00D7371D" w:rsidRPr="004D0F5E" w:rsidRDefault="00D7371D" w:rsidP="00D7371D">
      <w:pPr>
        <w:pStyle w:val="ListParagraph"/>
        <w:ind w:left="360"/>
        <w:rPr>
          <w:rFonts w:ascii="Times New Roman" w:hAnsi="Times New Roman" w:cs="Times New Roman"/>
          <w:sz w:val="24"/>
          <w:szCs w:val="24"/>
        </w:rPr>
      </w:pPr>
      <w:r w:rsidRPr="00792738">
        <w:rPr>
          <w:rFonts w:ascii="Times New Roman" w:hAnsi="Times New Roman" w:cs="Times New Roman"/>
          <w:b/>
          <w:sz w:val="24"/>
          <w:szCs w:val="24"/>
        </w:rPr>
        <w:t>Current code</w:t>
      </w:r>
      <w:r w:rsidRPr="004D0F5E">
        <w:rPr>
          <w:rFonts w:ascii="Times New Roman" w:hAnsi="Times New Roman" w:cs="Times New Roman"/>
          <w:sz w:val="24"/>
          <w:szCs w:val="24"/>
        </w:rPr>
        <w:t>:</w:t>
      </w:r>
    </w:p>
    <w:p w:rsidR="00D7371D" w:rsidRPr="004D0F5E" w:rsidRDefault="00D7371D" w:rsidP="00D7371D">
      <w:pPr>
        <w:pStyle w:val="ListParagraph"/>
        <w:ind w:left="360"/>
        <w:rPr>
          <w:rFonts w:ascii="Times New Roman" w:hAnsi="Times New Roman" w:cs="Times New Roman"/>
          <w:sz w:val="24"/>
          <w:szCs w:val="24"/>
        </w:rPr>
      </w:pPr>
      <w:r w:rsidRPr="004D0F5E">
        <w:rPr>
          <w:rFonts w:ascii="Times New Roman" w:hAnsi="Times New Roman" w:cs="Times New Roman"/>
          <w:sz w:val="24"/>
          <w:szCs w:val="24"/>
        </w:rPr>
        <w:t xml:space="preserve"> Following structures were used:</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struct Variable</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 xml:space="preserve">    string name;</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 xml:space="preserve">    string value;</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 xml:space="preserve">    bool instantiate;</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w:t>
      </w:r>
    </w:p>
    <w:p w:rsidR="00D7371D" w:rsidRPr="00EE2E78" w:rsidRDefault="00D7371D" w:rsidP="00D7371D">
      <w:pPr>
        <w:pStyle w:val="ListParagraph"/>
        <w:ind w:left="360"/>
        <w:rPr>
          <w:rFonts w:ascii="Times New Roman" w:hAnsi="Times New Roman" w:cs="Times New Roman"/>
          <w:sz w:val="24"/>
          <w:szCs w:val="24"/>
        </w:rPr>
      </w:pP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struct Conclusion</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 xml:space="preserve">    string name;</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 xml:space="preserve">    string value;</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 xml:space="preserve">    string possibleAnswer;</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w:t>
      </w:r>
    </w:p>
    <w:p w:rsidR="00D7371D" w:rsidRPr="00EE2E78" w:rsidRDefault="00D7371D" w:rsidP="00D7371D">
      <w:pPr>
        <w:pStyle w:val="ListParagraph"/>
        <w:ind w:left="360"/>
        <w:rPr>
          <w:rFonts w:ascii="Times New Roman" w:hAnsi="Times New Roman" w:cs="Times New Roman"/>
          <w:sz w:val="24"/>
          <w:szCs w:val="24"/>
        </w:rPr>
      </w:pP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struct Question</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 xml:space="preserve">    string name1;</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 xml:space="preserve">    string value1;</w:t>
      </w:r>
    </w:p>
    <w:p w:rsidR="00D7371D" w:rsidRPr="00EE2E78" w:rsidRDefault="00D7371D" w:rsidP="00D7371D">
      <w:pPr>
        <w:pStyle w:val="ListParagraph"/>
        <w:ind w:left="360"/>
        <w:rPr>
          <w:rFonts w:ascii="Times New Roman" w:hAnsi="Times New Roman" w:cs="Times New Roman"/>
          <w:sz w:val="24"/>
          <w:szCs w:val="24"/>
        </w:rPr>
      </w:pPr>
      <w:r w:rsidRPr="00EE2E78">
        <w:rPr>
          <w:rFonts w:ascii="Times New Roman" w:hAnsi="Times New Roman" w:cs="Times New Roman"/>
          <w:sz w:val="24"/>
          <w:szCs w:val="24"/>
        </w:rPr>
        <w:t>};</w:t>
      </w:r>
    </w:p>
    <w:p w:rsidR="008B03F2" w:rsidRPr="00EE2E78" w:rsidRDefault="008B03F2" w:rsidP="00D7371D">
      <w:pPr>
        <w:pStyle w:val="ListParagraph"/>
        <w:ind w:left="360"/>
        <w:rPr>
          <w:rFonts w:ascii="Times New Roman" w:hAnsi="Times New Roman" w:cs="Times New Roman"/>
          <w:sz w:val="24"/>
          <w:szCs w:val="24"/>
        </w:rPr>
      </w:pPr>
    </w:p>
    <w:p w:rsidR="00D7371D" w:rsidRPr="008B03F2" w:rsidRDefault="00823E18" w:rsidP="00D7371D">
      <w:pPr>
        <w:pStyle w:val="ListParagraph"/>
        <w:ind w:left="360"/>
        <w:rPr>
          <w:rFonts w:ascii="Times New Roman" w:hAnsi="Times New Roman" w:cs="Times New Roman"/>
          <w:sz w:val="24"/>
          <w:szCs w:val="24"/>
        </w:rPr>
      </w:pPr>
      <w:r>
        <w:rPr>
          <w:rFonts w:ascii="Times New Roman" w:hAnsi="Times New Roman" w:cs="Times New Roman"/>
          <w:b/>
          <w:sz w:val="24"/>
          <w:szCs w:val="24"/>
        </w:rPr>
        <w:t xml:space="preserve"> </w:t>
      </w:r>
      <w:r w:rsidRPr="008B03F2">
        <w:rPr>
          <w:rFonts w:ascii="Times New Roman" w:hAnsi="Times New Roman" w:cs="Times New Roman"/>
          <w:sz w:val="24"/>
          <w:szCs w:val="24"/>
        </w:rPr>
        <w:t>Our code:</w:t>
      </w:r>
      <w:r w:rsidR="008B03F2" w:rsidRPr="008B03F2">
        <w:rPr>
          <w:rFonts w:ascii="Times New Roman" w:hAnsi="Times New Roman" w:cs="Times New Roman"/>
          <w:sz w:val="24"/>
          <w:szCs w:val="24"/>
        </w:rPr>
        <w:t xml:space="preserve"> It </w:t>
      </w:r>
      <w:r w:rsidR="008B03F2">
        <w:rPr>
          <w:rFonts w:ascii="Times New Roman" w:hAnsi="Times New Roman" w:cs="Times New Roman"/>
          <w:sz w:val="24"/>
          <w:szCs w:val="24"/>
        </w:rPr>
        <w:t xml:space="preserve">is easy to build clause variable list even if we change the size of clauses per rule. Number of clauses is stored in </w:t>
      </w:r>
      <w:proofErr w:type="gramStart"/>
      <w:r w:rsidR="008B03F2">
        <w:rPr>
          <w:rFonts w:ascii="Times New Roman" w:hAnsi="Times New Roman" w:cs="Times New Roman"/>
          <w:sz w:val="24"/>
          <w:szCs w:val="24"/>
        </w:rPr>
        <w:t>variable,</w:t>
      </w:r>
      <w:proofErr w:type="gramEnd"/>
      <w:r w:rsidR="008B03F2">
        <w:rPr>
          <w:rFonts w:ascii="Times New Roman" w:hAnsi="Times New Roman" w:cs="Times New Roman"/>
          <w:sz w:val="24"/>
          <w:szCs w:val="24"/>
        </w:rPr>
        <w:t xml:space="preserve"> location is calculated by formula.</w:t>
      </w:r>
    </w:p>
    <w:tbl>
      <w:tblPr>
        <w:tblStyle w:val="TableGrid"/>
        <w:tblW w:w="0" w:type="auto"/>
        <w:tblInd w:w="360" w:type="dxa"/>
        <w:tblLook w:val="04A0" w:firstRow="1" w:lastRow="0" w:firstColumn="1" w:lastColumn="0" w:noHBand="0" w:noVBand="1"/>
      </w:tblPr>
      <w:tblGrid>
        <w:gridCol w:w="8270"/>
      </w:tblGrid>
      <w:tr w:rsidR="00823E18" w:rsidTr="00823E18">
        <w:tc>
          <w:tcPr>
            <w:tcW w:w="8630" w:type="dxa"/>
          </w:tcPr>
          <w:p w:rsidR="00823E18" w:rsidRDefault="00823E18" w:rsidP="00D7371D">
            <w:pPr>
              <w:pStyle w:val="ListParagraph"/>
              <w:ind w:left="0"/>
              <w:rPr>
                <w:rFonts w:ascii="Courier New" w:hAnsi="Courier New" w:cs="Courier New"/>
              </w:rPr>
            </w:pPr>
            <w:r>
              <w:rPr>
                <w:rFonts w:ascii="Courier New" w:hAnsi="Courier New" w:cs="Courier New"/>
              </w:rPr>
              <w:t xml:space="preserve">const int </w:t>
            </w:r>
            <w:r w:rsidRPr="00823E18">
              <w:rPr>
                <w:rFonts w:ascii="Courier New" w:hAnsi="Courier New" w:cs="Courier New"/>
              </w:rPr>
              <w:t>clause_per_statement = 10;</w:t>
            </w:r>
          </w:p>
          <w:p w:rsidR="00823E18" w:rsidRPr="00823E18" w:rsidRDefault="00823E18" w:rsidP="00823E18">
            <w:pPr>
              <w:pStyle w:val="ListParagraph"/>
              <w:rPr>
                <w:rFonts w:ascii="Courier New" w:hAnsi="Courier New" w:cs="Courier New"/>
              </w:rPr>
            </w:pPr>
            <w:r w:rsidRPr="00823E18">
              <w:rPr>
                <w:rFonts w:ascii="Courier New" w:hAnsi="Courier New" w:cs="Courier New"/>
              </w:rPr>
              <w:t xml:space="preserve">int countStatement = </w:t>
            </w:r>
            <w:proofErr w:type="gramStart"/>
            <w:r w:rsidRPr="00823E18">
              <w:rPr>
                <w:rFonts w:ascii="Courier New" w:hAnsi="Courier New" w:cs="Courier New"/>
              </w:rPr>
              <w:t>0;</w:t>
            </w:r>
            <w:r>
              <w:rPr>
                <w:rFonts w:ascii="Courier New" w:hAnsi="Courier New" w:cs="Courier New"/>
              </w:rPr>
              <w:t xml:space="preserve">   </w:t>
            </w:r>
            <w:proofErr w:type="gramEnd"/>
            <w:r>
              <w:rPr>
                <w:rFonts w:ascii="Courier New" w:hAnsi="Courier New" w:cs="Courier New"/>
              </w:rPr>
              <w:t xml:space="preserve">  // Rule number</w:t>
            </w:r>
          </w:p>
          <w:p w:rsidR="00823E18" w:rsidRPr="00823E18" w:rsidRDefault="00823E18" w:rsidP="00823E18">
            <w:pPr>
              <w:pStyle w:val="ListParagraph"/>
              <w:ind w:left="0"/>
              <w:rPr>
                <w:rFonts w:ascii="Courier New" w:hAnsi="Courier New" w:cs="Courier New"/>
              </w:rPr>
            </w:pPr>
            <w:r w:rsidRPr="00823E18">
              <w:rPr>
                <w:rFonts w:ascii="Courier New" w:hAnsi="Courier New" w:cs="Courier New"/>
              </w:rPr>
              <w:t xml:space="preserve">    int countClause = </w:t>
            </w:r>
            <w:proofErr w:type="gramStart"/>
            <w:r w:rsidRPr="00823E18">
              <w:rPr>
                <w:rFonts w:ascii="Courier New" w:hAnsi="Courier New" w:cs="Courier New"/>
              </w:rPr>
              <w:t>0;</w:t>
            </w:r>
            <w:r>
              <w:rPr>
                <w:rFonts w:ascii="Courier New" w:hAnsi="Courier New" w:cs="Courier New"/>
              </w:rPr>
              <w:t xml:space="preserve">   </w:t>
            </w:r>
            <w:proofErr w:type="gramEnd"/>
            <w:r>
              <w:rPr>
                <w:rFonts w:ascii="Courier New" w:hAnsi="Courier New" w:cs="Courier New"/>
              </w:rPr>
              <w:t xml:space="preserve">       // Clause </w:t>
            </w:r>
            <w:r w:rsidR="001B026E">
              <w:rPr>
                <w:rFonts w:ascii="Courier New" w:hAnsi="Courier New" w:cs="Courier New"/>
              </w:rPr>
              <w:t>count in one rule</w:t>
            </w:r>
          </w:p>
          <w:p w:rsidR="00823E18" w:rsidRPr="00823E18" w:rsidRDefault="00823E18" w:rsidP="00D7371D">
            <w:pPr>
              <w:pStyle w:val="ListParagraph"/>
              <w:ind w:left="0"/>
              <w:rPr>
                <w:rFonts w:ascii="Courier New" w:hAnsi="Courier New" w:cs="Courier New"/>
              </w:rPr>
            </w:pPr>
          </w:p>
          <w:p w:rsidR="00823E18" w:rsidRPr="00823E18" w:rsidRDefault="00823E18" w:rsidP="00823E18">
            <w:pPr>
              <w:pStyle w:val="ListParagraph"/>
              <w:rPr>
                <w:rFonts w:ascii="Courier New" w:hAnsi="Courier New" w:cs="Courier New"/>
              </w:rPr>
            </w:pPr>
            <w:r w:rsidRPr="00823E18">
              <w:rPr>
                <w:rFonts w:ascii="Courier New" w:hAnsi="Courier New" w:cs="Courier New"/>
              </w:rPr>
              <w:lastRenderedPageBreak/>
              <w:t xml:space="preserve">  </w:t>
            </w:r>
            <w:proofErr w:type="gramStart"/>
            <w:r w:rsidRPr="00823E18">
              <w:rPr>
                <w:rFonts w:ascii="Courier New" w:hAnsi="Courier New" w:cs="Courier New"/>
              </w:rPr>
              <w:t>listQuestion[</w:t>
            </w:r>
            <w:proofErr w:type="gramEnd"/>
            <w:r w:rsidRPr="00823E18">
              <w:rPr>
                <w:rFonts w:ascii="Courier New" w:hAnsi="Courier New" w:cs="Courier New"/>
                <w:b/>
              </w:rPr>
              <w:t>countStatement * clause_per_statement +</w:t>
            </w:r>
            <w:r w:rsidRPr="00823E18">
              <w:rPr>
                <w:rFonts w:ascii="Courier New" w:hAnsi="Courier New" w:cs="Courier New"/>
              </w:rPr>
              <w:t xml:space="preserve"> </w:t>
            </w:r>
            <w:r w:rsidRPr="00823E18">
              <w:rPr>
                <w:rFonts w:ascii="Courier New" w:hAnsi="Courier New" w:cs="Courier New"/>
                <w:b/>
              </w:rPr>
              <w:t>countClause</w:t>
            </w:r>
            <w:r w:rsidRPr="00823E18">
              <w:rPr>
                <w:rFonts w:ascii="Courier New" w:hAnsi="Courier New" w:cs="Courier New"/>
              </w:rPr>
              <w:t>].name1 = bufferInput;</w:t>
            </w:r>
          </w:p>
          <w:p w:rsidR="00823E18" w:rsidRPr="00823E18" w:rsidRDefault="00823E18" w:rsidP="00823E18">
            <w:pPr>
              <w:pStyle w:val="ListParagraph"/>
              <w:rPr>
                <w:rFonts w:ascii="Courier New" w:hAnsi="Courier New" w:cs="Courier New"/>
              </w:rPr>
            </w:pPr>
            <w:r>
              <w:rPr>
                <w:rFonts w:ascii="Courier New" w:hAnsi="Courier New" w:cs="Courier New"/>
              </w:rPr>
              <w:t xml:space="preserve">  </w:t>
            </w:r>
            <w:r w:rsidRPr="00823E18">
              <w:rPr>
                <w:rFonts w:ascii="Courier New" w:hAnsi="Courier New" w:cs="Courier New"/>
              </w:rPr>
              <w:t xml:space="preserve">file &gt;&gt; </w:t>
            </w:r>
            <w:proofErr w:type="gramStart"/>
            <w:r w:rsidRPr="00823E18">
              <w:rPr>
                <w:rFonts w:ascii="Courier New" w:hAnsi="Courier New" w:cs="Courier New"/>
              </w:rPr>
              <w:t>listQuestion[</w:t>
            </w:r>
            <w:proofErr w:type="gramEnd"/>
            <w:r w:rsidRPr="008B03F2">
              <w:rPr>
                <w:rFonts w:ascii="Courier New" w:hAnsi="Courier New" w:cs="Courier New"/>
                <w:b/>
              </w:rPr>
              <w:t>countStatement * clause_per_statement + countClause</w:t>
            </w:r>
            <w:r w:rsidRPr="00823E18">
              <w:rPr>
                <w:rFonts w:ascii="Courier New" w:hAnsi="Courier New" w:cs="Courier New"/>
              </w:rPr>
              <w:t>].value1;</w:t>
            </w:r>
          </w:p>
          <w:p w:rsidR="00823E18" w:rsidRPr="00823E18" w:rsidRDefault="00823E18" w:rsidP="00823E18">
            <w:pPr>
              <w:pStyle w:val="ListParagraph"/>
              <w:ind w:left="0"/>
              <w:rPr>
                <w:rFonts w:ascii="Courier New" w:hAnsi="Courier New" w:cs="Courier New"/>
              </w:rPr>
            </w:pPr>
            <w:r w:rsidRPr="00823E18">
              <w:rPr>
                <w:rFonts w:ascii="Courier New" w:hAnsi="Courier New" w:cs="Courier New"/>
              </w:rPr>
              <w:t xml:space="preserve">            countClause++;</w:t>
            </w:r>
          </w:p>
        </w:tc>
      </w:tr>
    </w:tbl>
    <w:p w:rsidR="00823E18" w:rsidRPr="004D0F5E" w:rsidRDefault="00823E18" w:rsidP="00D7371D">
      <w:pPr>
        <w:pStyle w:val="ListParagraph"/>
        <w:ind w:left="360"/>
        <w:rPr>
          <w:rFonts w:ascii="Times New Roman" w:hAnsi="Times New Roman" w:cs="Times New Roman"/>
          <w:b/>
          <w:sz w:val="24"/>
          <w:szCs w:val="24"/>
        </w:rPr>
      </w:pPr>
    </w:p>
    <w:p w:rsidR="00D7371D" w:rsidRDefault="00082686" w:rsidP="00853EBE">
      <w:pPr>
        <w:pStyle w:val="Heading2"/>
      </w:pPr>
      <w:bookmarkStart w:id="30" w:name="_Toc464818164"/>
      <w:r w:rsidRPr="00082686">
        <w:t>Usability</w:t>
      </w:r>
      <w:bookmarkEnd w:id="30"/>
    </w:p>
    <w:p w:rsidR="00082686" w:rsidRPr="00082686" w:rsidRDefault="00082686" w:rsidP="00082686">
      <w:pPr>
        <w:autoSpaceDE w:val="0"/>
        <w:autoSpaceDN w:val="0"/>
        <w:adjustRightInd w:val="0"/>
        <w:spacing w:before="0" w:after="0" w:line="240" w:lineRule="auto"/>
        <w:rPr>
          <w:rFonts w:ascii="Times New Roman" w:hAnsi="Times New Roman" w:cs="Times New Roman"/>
          <w:sz w:val="24"/>
          <w:szCs w:val="24"/>
        </w:rPr>
      </w:pPr>
      <w:r w:rsidRPr="00082686">
        <w:rPr>
          <w:rFonts w:ascii="Times New Roman" w:hAnsi="Times New Roman" w:cs="Times New Roman"/>
          <w:sz w:val="24"/>
          <w:szCs w:val="24"/>
        </w:rPr>
        <w:t>The user interface of the original code uses unclear phrases when prompting the user for</w:t>
      </w:r>
    </w:p>
    <w:p w:rsidR="00082686" w:rsidRDefault="00082686" w:rsidP="00082686">
      <w:pPr>
        <w:rPr>
          <w:rFonts w:ascii="Times New Roman" w:hAnsi="Times New Roman" w:cs="Times New Roman"/>
          <w:sz w:val="24"/>
          <w:szCs w:val="24"/>
        </w:rPr>
      </w:pPr>
      <w:r w:rsidRPr="00082686">
        <w:rPr>
          <w:rFonts w:ascii="Times New Roman" w:hAnsi="Times New Roman" w:cs="Times New Roman"/>
          <w:sz w:val="24"/>
          <w:szCs w:val="24"/>
        </w:rPr>
        <w:t>information.</w:t>
      </w:r>
    </w:p>
    <w:p w:rsidR="000F1ABB" w:rsidRPr="00082686" w:rsidRDefault="000F1ABB" w:rsidP="000F1ABB">
      <w:pPr>
        <w:rPr>
          <w:rFonts w:ascii="Times New Roman" w:hAnsi="Times New Roman" w:cs="Times New Roman"/>
        </w:rPr>
      </w:pPr>
    </w:p>
    <w:tbl>
      <w:tblPr>
        <w:tblStyle w:val="TableGrid"/>
        <w:tblW w:w="0" w:type="auto"/>
        <w:tblLook w:val="04A0" w:firstRow="1" w:lastRow="0" w:firstColumn="1" w:lastColumn="0" w:noHBand="0" w:noVBand="1"/>
      </w:tblPr>
      <w:tblGrid>
        <w:gridCol w:w="8630"/>
      </w:tblGrid>
      <w:tr w:rsidR="000F1ABB" w:rsidTr="000F1ABB">
        <w:tc>
          <w:tcPr>
            <w:tcW w:w="8630" w:type="dxa"/>
          </w:tcPr>
          <w:p w:rsidR="000F1ABB" w:rsidRDefault="000F1ABB" w:rsidP="000F1ABB">
            <w:pPr>
              <w:rPr>
                <w:rFonts w:ascii="Times New Roman" w:hAnsi="Times New Roman" w:cs="Times New Roman"/>
              </w:rPr>
            </w:pPr>
            <w:r>
              <w:rPr>
                <w:rFonts w:ascii="Times New Roman" w:hAnsi="Times New Roman" w:cs="Times New Roman"/>
              </w:rPr>
              <w:t>Existing code:</w:t>
            </w:r>
          </w:p>
        </w:tc>
      </w:tr>
      <w:tr w:rsidR="000F1ABB" w:rsidTr="000F1ABB">
        <w:tc>
          <w:tcPr>
            <w:tcW w:w="8630" w:type="dxa"/>
          </w:tcPr>
          <w:p w:rsidR="000F1ABB" w:rsidRPr="000F1ABB" w:rsidRDefault="000F1ABB" w:rsidP="000F1ABB">
            <w:pPr>
              <w:rPr>
                <w:rFonts w:ascii="Courier New" w:hAnsi="Courier New" w:cs="Courier New"/>
              </w:rPr>
            </w:pPr>
            <w:r w:rsidRPr="000F1ABB">
              <w:rPr>
                <w:rFonts w:ascii="Courier New" w:hAnsi="Courier New" w:cs="Courier New"/>
              </w:rPr>
              <w:t xml:space="preserve">case 1: </w:t>
            </w:r>
            <w:proofErr w:type="gramStart"/>
            <w:r w:rsidRPr="000F1ABB">
              <w:rPr>
                <w:rFonts w:ascii="Courier New" w:hAnsi="Courier New" w:cs="Courier New"/>
              </w:rPr>
              <w:t>printf(</w:t>
            </w:r>
            <w:proofErr w:type="gramEnd"/>
            <w:r w:rsidRPr="000F1ABB">
              <w:rPr>
                <w:rFonts w:ascii="Courier New" w:hAnsi="Courier New" w:cs="Courier New"/>
              </w:rPr>
              <w:t xml:space="preserve">"INPUT YES OR NOW FOR DE-? "); </w:t>
            </w:r>
          </w:p>
          <w:p w:rsidR="000F1ABB" w:rsidRPr="000F1ABB" w:rsidRDefault="000F1ABB" w:rsidP="000F1ABB">
            <w:pPr>
              <w:rPr>
                <w:rFonts w:ascii="Courier New" w:hAnsi="Courier New" w:cs="Courier New"/>
              </w:rPr>
            </w:pPr>
            <w:r w:rsidRPr="000F1ABB">
              <w:rPr>
                <w:rFonts w:ascii="Courier New" w:hAnsi="Courier New" w:cs="Courier New"/>
              </w:rPr>
              <w:t xml:space="preserve">                        gets(de); </w:t>
            </w:r>
          </w:p>
          <w:p w:rsidR="000F1ABB" w:rsidRPr="000F1ABB" w:rsidRDefault="000F1ABB" w:rsidP="000F1ABB">
            <w:pPr>
              <w:rPr>
                <w:rFonts w:ascii="Courier New" w:hAnsi="Courier New" w:cs="Courier New"/>
              </w:rPr>
            </w:pPr>
            <w:r w:rsidRPr="000F1ABB">
              <w:rPr>
                <w:rFonts w:ascii="Courier New" w:hAnsi="Courier New" w:cs="Courier New"/>
              </w:rPr>
              <w:t xml:space="preserve">                        break; </w:t>
            </w:r>
          </w:p>
          <w:p w:rsidR="000F1ABB" w:rsidRDefault="000F1ABB" w:rsidP="000F1ABB">
            <w:pPr>
              <w:rPr>
                <w:rFonts w:ascii="Times New Roman" w:hAnsi="Times New Roman" w:cs="Times New Roman"/>
              </w:rPr>
            </w:pPr>
            <w:r w:rsidRPr="000F1ABB">
              <w:rPr>
                <w:rFonts w:ascii="Courier New" w:hAnsi="Courier New" w:cs="Courier New"/>
              </w:rPr>
              <w:t xml:space="preserve">case 2: </w:t>
            </w:r>
            <w:proofErr w:type="gramStart"/>
            <w:r w:rsidRPr="000F1ABB">
              <w:rPr>
                <w:rFonts w:ascii="Courier New" w:hAnsi="Courier New" w:cs="Courier New"/>
              </w:rPr>
              <w:t>printf(</w:t>
            </w:r>
            <w:proofErr w:type="gramEnd"/>
            <w:r w:rsidRPr="000F1ABB">
              <w:rPr>
                <w:rFonts w:ascii="Courier New" w:hAnsi="Courier New" w:cs="Courier New"/>
              </w:rPr>
              <w:t>"INPUT YES OR NO FOR DI-? ");</w:t>
            </w:r>
          </w:p>
        </w:tc>
      </w:tr>
    </w:tbl>
    <w:p w:rsidR="00A03856" w:rsidRDefault="00A03856" w:rsidP="000F1ABB">
      <w:pPr>
        <w:rPr>
          <w:rFonts w:ascii="Times New Roman" w:hAnsi="Times New Roman" w:cs="Times New Roman"/>
        </w:rPr>
      </w:pPr>
    </w:p>
    <w:tbl>
      <w:tblPr>
        <w:tblStyle w:val="TableGrid"/>
        <w:tblW w:w="0" w:type="auto"/>
        <w:tblLook w:val="04A0" w:firstRow="1" w:lastRow="0" w:firstColumn="1" w:lastColumn="0" w:noHBand="0" w:noVBand="1"/>
      </w:tblPr>
      <w:tblGrid>
        <w:gridCol w:w="8630"/>
      </w:tblGrid>
      <w:tr w:rsidR="008D2F18" w:rsidTr="00127D92">
        <w:tc>
          <w:tcPr>
            <w:tcW w:w="8630" w:type="dxa"/>
          </w:tcPr>
          <w:p w:rsidR="008D2F18" w:rsidRPr="00A03856" w:rsidRDefault="008D2F18" w:rsidP="000F1ABB">
            <w:pPr>
              <w:rPr>
                <w:rFonts w:ascii="Courier New" w:hAnsi="Courier New" w:cs="Courier New"/>
              </w:rPr>
            </w:pPr>
            <w:r>
              <w:rPr>
                <w:rFonts w:ascii="Times New Roman" w:hAnsi="Times New Roman" w:cs="Times New Roman"/>
              </w:rPr>
              <w:t>Our code:</w:t>
            </w:r>
          </w:p>
        </w:tc>
      </w:tr>
      <w:tr w:rsidR="00127D92" w:rsidTr="00127D92">
        <w:tc>
          <w:tcPr>
            <w:tcW w:w="8630" w:type="dxa"/>
          </w:tcPr>
          <w:p w:rsidR="00127D92" w:rsidRPr="00A03856" w:rsidRDefault="00A03856" w:rsidP="000F1ABB">
            <w:pPr>
              <w:rPr>
                <w:rFonts w:ascii="Courier New" w:hAnsi="Courier New" w:cs="Courier New"/>
              </w:rPr>
            </w:pPr>
            <w:r w:rsidRPr="00A03856">
              <w:rPr>
                <w:rFonts w:ascii="Courier New" w:hAnsi="Courier New" w:cs="Courier New"/>
              </w:rPr>
              <w:t>cout &lt;&lt; "\nDoes the patient have \"" &lt;&lt; listVariable[i].name &lt;&lt; "\"? (Yes/No)" &lt;&lt; endl;</w:t>
            </w:r>
          </w:p>
        </w:tc>
      </w:tr>
    </w:tbl>
    <w:p w:rsidR="008D2F18" w:rsidRDefault="008D2F18" w:rsidP="000F1ABB">
      <w:pPr>
        <w:rPr>
          <w:rFonts w:ascii="Times New Roman" w:hAnsi="Times New Roman" w:cs="Times New Roman"/>
        </w:rPr>
      </w:pPr>
    </w:p>
    <w:p w:rsidR="00127D92" w:rsidRDefault="00A03856" w:rsidP="000F1ABB">
      <w:pPr>
        <w:rPr>
          <w:rFonts w:ascii="Times New Roman" w:hAnsi="Times New Roman" w:cs="Times New Roman"/>
        </w:rPr>
      </w:pPr>
      <w:r>
        <w:rPr>
          <w:rFonts w:ascii="Times New Roman" w:hAnsi="Times New Roman" w:cs="Times New Roman"/>
        </w:rPr>
        <w:t>Output on screen</w:t>
      </w:r>
    </w:p>
    <w:p w:rsidR="00A03856" w:rsidRPr="00082686" w:rsidRDefault="00A03856" w:rsidP="000F1ABB">
      <w:pPr>
        <w:rPr>
          <w:rFonts w:ascii="Times New Roman" w:hAnsi="Times New Roman" w:cs="Times New Roman"/>
        </w:rPr>
      </w:pPr>
      <w:r>
        <w:rPr>
          <w:rFonts w:ascii="Times New Roman" w:hAnsi="Times New Roman" w:cs="Times New Roman"/>
          <w:noProof/>
        </w:rPr>
        <w:drawing>
          <wp:inline distT="0" distB="0" distL="0" distR="0" wp14:anchorId="054F5908" wp14:editId="50173024">
            <wp:extent cx="2705334" cy="274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es.png"/>
                    <pic:cNvPicPr/>
                  </pic:nvPicPr>
                  <pic:blipFill>
                    <a:blip r:embed="rId17">
                      <a:extLst>
                        <a:ext uri="{28A0092B-C50C-407E-A947-70E740481C1C}">
                          <a14:useLocalDpi xmlns:a14="http://schemas.microsoft.com/office/drawing/2010/main" val="0"/>
                        </a:ext>
                      </a:extLst>
                    </a:blip>
                    <a:stretch>
                      <a:fillRect/>
                    </a:stretch>
                  </pic:blipFill>
                  <pic:spPr>
                    <a:xfrm>
                      <a:off x="0" y="0"/>
                      <a:ext cx="2705334" cy="274344"/>
                    </a:xfrm>
                    <a:prstGeom prst="rect">
                      <a:avLst/>
                    </a:prstGeom>
                  </pic:spPr>
                </pic:pic>
              </a:graphicData>
            </a:graphic>
          </wp:inline>
        </w:drawing>
      </w:r>
    </w:p>
    <w:p w:rsidR="00082686" w:rsidRDefault="00701C23" w:rsidP="00701C23">
      <w:r>
        <w:t>Our code has more descriptive output, easy to understand by user. It also asks the user if wants to do another search. In previous code, session terminated after one search.</w:t>
      </w:r>
    </w:p>
    <w:p w:rsidR="00701C23" w:rsidRDefault="00701C23" w:rsidP="00701C23">
      <w:r>
        <w:rPr>
          <w:noProof/>
        </w:rPr>
        <w:drawing>
          <wp:inline distT="0" distB="0" distL="0" distR="0" wp14:anchorId="249EC3AD" wp14:editId="79C57B37">
            <wp:extent cx="2728196" cy="29720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arch.png"/>
                    <pic:cNvPicPr/>
                  </pic:nvPicPr>
                  <pic:blipFill>
                    <a:blip r:embed="rId18">
                      <a:extLst>
                        <a:ext uri="{28A0092B-C50C-407E-A947-70E740481C1C}">
                          <a14:useLocalDpi xmlns:a14="http://schemas.microsoft.com/office/drawing/2010/main" val="0"/>
                        </a:ext>
                      </a:extLst>
                    </a:blip>
                    <a:stretch>
                      <a:fillRect/>
                    </a:stretch>
                  </pic:blipFill>
                  <pic:spPr>
                    <a:xfrm>
                      <a:off x="0" y="0"/>
                      <a:ext cx="2728196" cy="297206"/>
                    </a:xfrm>
                    <a:prstGeom prst="rect">
                      <a:avLst/>
                    </a:prstGeom>
                  </pic:spPr>
                </pic:pic>
              </a:graphicData>
            </a:graphic>
          </wp:inline>
        </w:drawing>
      </w:r>
    </w:p>
    <w:p w:rsidR="000E637E" w:rsidRDefault="000E637E" w:rsidP="00853EBE">
      <w:pPr>
        <w:pStyle w:val="Heading2"/>
      </w:pPr>
    </w:p>
    <w:p w:rsidR="00D7371D" w:rsidRDefault="001660C2" w:rsidP="00853EBE">
      <w:pPr>
        <w:pStyle w:val="Heading2"/>
      </w:pPr>
      <w:bookmarkStart w:id="31" w:name="_Toc464818165"/>
      <w:r>
        <w:t>Efficiency</w:t>
      </w:r>
      <w:bookmarkEnd w:id="31"/>
    </w:p>
    <w:p w:rsidR="00D7371D" w:rsidRDefault="00F24BFD" w:rsidP="00D7371D">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In terms of time and space complexity, space complexity is more in our code. We have more rules as compared to given code. Our lists – variable list, conclusion list, clause variable list are long as we have 27 rules, 330 allocations in clause variable list (10 locations per rule). We load all of the lists at runtime so they are in memory while program is running. In contrast, less memory is used by original code </w:t>
      </w:r>
      <w:r w:rsidR="000347A4">
        <w:rPr>
          <w:rFonts w:ascii="Times New Roman" w:hAnsi="Times New Roman" w:cs="Times New Roman"/>
          <w:sz w:val="24"/>
          <w:szCs w:val="24"/>
        </w:rPr>
        <w:t>as it has less rules and they are in source code. We tried to improve efficiency by removing</w:t>
      </w:r>
      <w:r w:rsidR="00D7371D" w:rsidRPr="004D0F5E">
        <w:rPr>
          <w:rFonts w:ascii="Times New Roman" w:hAnsi="Times New Roman" w:cs="Times New Roman"/>
          <w:sz w:val="24"/>
          <w:szCs w:val="24"/>
        </w:rPr>
        <w:t xml:space="preserve"> old </w:t>
      </w:r>
      <w:r w:rsidR="00D7371D" w:rsidRPr="004D0F5E">
        <w:rPr>
          <w:rFonts w:ascii="Times New Roman" w:hAnsi="Times New Roman" w:cs="Times New Roman"/>
          <w:sz w:val="24"/>
          <w:szCs w:val="24"/>
        </w:rPr>
        <w:lastRenderedPageBreak/>
        <w:t xml:space="preserve">code such as </w:t>
      </w:r>
      <w:proofErr w:type="gramStart"/>
      <w:r w:rsidR="00D7371D" w:rsidRPr="004D0F5E">
        <w:rPr>
          <w:rFonts w:ascii="Times New Roman" w:hAnsi="Times New Roman" w:cs="Times New Roman"/>
          <w:sz w:val="24"/>
          <w:szCs w:val="24"/>
        </w:rPr>
        <w:t>gets(</w:t>
      </w:r>
      <w:proofErr w:type="gramEnd"/>
      <w:r w:rsidR="00D7371D" w:rsidRPr="004D0F5E">
        <w:rPr>
          <w:rFonts w:ascii="Times New Roman" w:hAnsi="Times New Roman" w:cs="Times New Roman"/>
          <w:sz w:val="24"/>
          <w:szCs w:val="24"/>
        </w:rPr>
        <w:t xml:space="preserve">) and inefficient code such as goto statements. </w:t>
      </w:r>
      <w:proofErr w:type="gramStart"/>
      <w:r w:rsidR="002B371F">
        <w:rPr>
          <w:rFonts w:ascii="Times New Roman" w:hAnsi="Times New Roman" w:cs="Times New Roman"/>
          <w:sz w:val="24"/>
          <w:szCs w:val="24"/>
        </w:rPr>
        <w:t>Gets(</w:t>
      </w:r>
      <w:proofErr w:type="gramEnd"/>
      <w:r w:rsidR="002B371F">
        <w:rPr>
          <w:rFonts w:ascii="Times New Roman" w:hAnsi="Times New Roman" w:cs="Times New Roman"/>
          <w:sz w:val="24"/>
          <w:szCs w:val="24"/>
        </w:rPr>
        <w:t>) is depleted. It has been replaced by cin.</w:t>
      </w:r>
    </w:p>
    <w:p w:rsidR="002F7E8C" w:rsidRDefault="002F7E8C" w:rsidP="00D7371D">
      <w:pPr>
        <w:pStyle w:val="ListParagraph"/>
        <w:ind w:left="360"/>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8270"/>
      </w:tblGrid>
      <w:tr w:rsidR="002F7E8C" w:rsidTr="002F7E8C">
        <w:tc>
          <w:tcPr>
            <w:tcW w:w="8630" w:type="dxa"/>
          </w:tcPr>
          <w:p w:rsidR="002F7E8C" w:rsidRDefault="002F7E8C" w:rsidP="00D7371D">
            <w:pPr>
              <w:pStyle w:val="ListParagraph"/>
              <w:ind w:left="0"/>
              <w:rPr>
                <w:rFonts w:ascii="Times New Roman" w:hAnsi="Times New Roman" w:cs="Times New Roman"/>
                <w:sz w:val="24"/>
                <w:szCs w:val="24"/>
              </w:rPr>
            </w:pPr>
            <w:r>
              <w:rPr>
                <w:rFonts w:ascii="Times New Roman" w:hAnsi="Times New Roman" w:cs="Times New Roman"/>
                <w:sz w:val="24"/>
                <w:szCs w:val="24"/>
              </w:rPr>
              <w:t>Existing code:</w:t>
            </w:r>
          </w:p>
        </w:tc>
      </w:tr>
      <w:tr w:rsidR="002F7E8C" w:rsidTr="002F7E8C">
        <w:tc>
          <w:tcPr>
            <w:tcW w:w="8630" w:type="dxa"/>
          </w:tcPr>
          <w:p w:rsidR="002F7E8C" w:rsidRPr="002F7E8C" w:rsidRDefault="002F7E8C" w:rsidP="002F7E8C">
            <w:pPr>
              <w:pStyle w:val="ListParagraph"/>
              <w:rPr>
                <w:rFonts w:ascii="Courier New" w:hAnsi="Courier New" w:cs="Courier New"/>
              </w:rPr>
            </w:pPr>
            <w:proofErr w:type="gramStart"/>
            <w:r w:rsidRPr="002F7E8C">
              <w:rPr>
                <w:rFonts w:ascii="Courier New" w:hAnsi="Courier New" w:cs="Courier New"/>
              </w:rPr>
              <w:t>printf(</w:t>
            </w:r>
            <w:proofErr w:type="gramEnd"/>
            <w:r w:rsidRPr="002F7E8C">
              <w:rPr>
                <w:rFonts w:ascii="Courier New" w:hAnsi="Courier New" w:cs="Courier New"/>
              </w:rPr>
              <w:t xml:space="preserve">"HIT RETURN TO CONTINUE"); </w:t>
            </w:r>
          </w:p>
          <w:p w:rsidR="002F7E8C" w:rsidRDefault="002F7E8C" w:rsidP="002F7E8C">
            <w:pPr>
              <w:pStyle w:val="ListParagraph"/>
              <w:ind w:left="0"/>
              <w:rPr>
                <w:rFonts w:ascii="Times New Roman" w:hAnsi="Times New Roman" w:cs="Times New Roman"/>
                <w:sz w:val="24"/>
                <w:szCs w:val="24"/>
              </w:rPr>
            </w:pPr>
            <w:r w:rsidRPr="002F7E8C">
              <w:rPr>
                <w:rFonts w:ascii="Courier New" w:hAnsi="Courier New" w:cs="Courier New"/>
                <w:b/>
              </w:rPr>
              <w:t xml:space="preserve">        gets</w:t>
            </w:r>
            <w:r w:rsidRPr="002F7E8C">
              <w:rPr>
                <w:rFonts w:ascii="Courier New" w:hAnsi="Courier New" w:cs="Courier New"/>
              </w:rPr>
              <w:t>(buff);</w:t>
            </w:r>
          </w:p>
        </w:tc>
      </w:tr>
    </w:tbl>
    <w:p w:rsidR="002F7E8C" w:rsidRDefault="002F7E8C" w:rsidP="00D7371D">
      <w:pPr>
        <w:pStyle w:val="ListParagraph"/>
        <w:ind w:left="360"/>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8270"/>
      </w:tblGrid>
      <w:tr w:rsidR="002F7E8C" w:rsidTr="002F7E8C">
        <w:tc>
          <w:tcPr>
            <w:tcW w:w="8630" w:type="dxa"/>
          </w:tcPr>
          <w:p w:rsidR="002F7E8C" w:rsidRDefault="002F7E8C" w:rsidP="00D7371D">
            <w:pPr>
              <w:pStyle w:val="ListParagraph"/>
              <w:ind w:left="0"/>
              <w:rPr>
                <w:rFonts w:ascii="Times New Roman" w:hAnsi="Times New Roman" w:cs="Times New Roman"/>
                <w:sz w:val="24"/>
                <w:szCs w:val="24"/>
              </w:rPr>
            </w:pPr>
            <w:r>
              <w:rPr>
                <w:rFonts w:ascii="Times New Roman" w:hAnsi="Times New Roman" w:cs="Times New Roman"/>
                <w:sz w:val="24"/>
                <w:szCs w:val="24"/>
              </w:rPr>
              <w:t>Our code:</w:t>
            </w:r>
          </w:p>
        </w:tc>
      </w:tr>
      <w:tr w:rsidR="002F7E8C" w:rsidTr="002F7E8C">
        <w:tc>
          <w:tcPr>
            <w:tcW w:w="8630" w:type="dxa"/>
          </w:tcPr>
          <w:p w:rsidR="00545778" w:rsidRPr="00545778" w:rsidRDefault="00545778" w:rsidP="00545778">
            <w:pPr>
              <w:pStyle w:val="ListParagraph"/>
              <w:rPr>
                <w:rFonts w:ascii="Courier New" w:hAnsi="Courier New" w:cs="Courier New"/>
              </w:rPr>
            </w:pPr>
            <w:r w:rsidRPr="00545778">
              <w:rPr>
                <w:rFonts w:ascii="Courier New" w:hAnsi="Courier New" w:cs="Courier New"/>
              </w:rPr>
              <w:t>cout &lt;&lt; "HIT RETURN KEY TO CONTINUE";</w:t>
            </w:r>
          </w:p>
          <w:p w:rsidR="002F7E8C" w:rsidRDefault="00EB79B8" w:rsidP="00545778">
            <w:pPr>
              <w:pStyle w:val="ListParagraph"/>
              <w:ind w:left="0"/>
              <w:rPr>
                <w:rFonts w:ascii="Times New Roman" w:hAnsi="Times New Roman" w:cs="Times New Roman"/>
                <w:sz w:val="24"/>
                <w:szCs w:val="24"/>
              </w:rPr>
            </w:pPr>
            <w:r>
              <w:rPr>
                <w:rFonts w:ascii="Courier New" w:hAnsi="Courier New" w:cs="Courier New"/>
              </w:rPr>
              <w:t xml:space="preserve">     </w:t>
            </w:r>
            <w:proofErr w:type="gramStart"/>
            <w:r w:rsidR="00545778" w:rsidRPr="00EB79B8">
              <w:rPr>
                <w:rFonts w:ascii="Courier New" w:hAnsi="Courier New" w:cs="Courier New"/>
                <w:b/>
              </w:rPr>
              <w:t>cin</w:t>
            </w:r>
            <w:r w:rsidR="00545778" w:rsidRPr="00545778">
              <w:rPr>
                <w:rFonts w:ascii="Courier New" w:hAnsi="Courier New" w:cs="Courier New"/>
              </w:rPr>
              <w:t>.get(</w:t>
            </w:r>
            <w:proofErr w:type="gramEnd"/>
            <w:r w:rsidR="00545778" w:rsidRPr="00545778">
              <w:rPr>
                <w:rFonts w:ascii="Courier New" w:hAnsi="Courier New" w:cs="Courier New"/>
              </w:rPr>
              <w:t>);</w:t>
            </w:r>
          </w:p>
        </w:tc>
      </w:tr>
    </w:tbl>
    <w:p w:rsidR="002F7E8C" w:rsidRDefault="002F7E8C" w:rsidP="00D7371D">
      <w:pPr>
        <w:pStyle w:val="ListParagraph"/>
        <w:ind w:left="360"/>
        <w:rPr>
          <w:rFonts w:ascii="Times New Roman" w:hAnsi="Times New Roman" w:cs="Times New Roman"/>
          <w:sz w:val="24"/>
          <w:szCs w:val="24"/>
        </w:rPr>
      </w:pPr>
    </w:p>
    <w:p w:rsidR="00971180" w:rsidRDefault="00971180" w:rsidP="00D7371D">
      <w:pPr>
        <w:pStyle w:val="ListParagraph"/>
        <w:ind w:left="360"/>
        <w:rPr>
          <w:rFonts w:ascii="Times New Roman" w:hAnsi="Times New Roman" w:cs="Times New Roman"/>
          <w:sz w:val="24"/>
          <w:szCs w:val="24"/>
        </w:rPr>
      </w:pPr>
    </w:p>
    <w:p w:rsidR="00971180" w:rsidRDefault="00971180" w:rsidP="00D7371D">
      <w:pPr>
        <w:pStyle w:val="ListParagraph"/>
        <w:ind w:left="360"/>
        <w:rPr>
          <w:rFonts w:ascii="Times New Roman" w:hAnsi="Times New Roman" w:cs="Times New Roman"/>
          <w:sz w:val="24"/>
          <w:szCs w:val="24"/>
        </w:rPr>
      </w:pPr>
      <w:r>
        <w:rPr>
          <w:rFonts w:ascii="Times New Roman" w:hAnsi="Times New Roman" w:cs="Times New Roman"/>
          <w:sz w:val="24"/>
          <w:szCs w:val="24"/>
        </w:rPr>
        <w:t>Existing code:</w:t>
      </w:r>
      <w:r w:rsidR="00C04165">
        <w:rPr>
          <w:rFonts w:ascii="Times New Roman" w:hAnsi="Times New Roman" w:cs="Times New Roman"/>
          <w:sz w:val="24"/>
          <w:szCs w:val="24"/>
        </w:rPr>
        <w:t xml:space="preserve"> Goto statements were used to jump to different location in code.</w:t>
      </w:r>
    </w:p>
    <w:tbl>
      <w:tblPr>
        <w:tblStyle w:val="TableGrid"/>
        <w:tblW w:w="0" w:type="auto"/>
        <w:tblInd w:w="360" w:type="dxa"/>
        <w:tblLook w:val="04A0" w:firstRow="1" w:lastRow="0" w:firstColumn="1" w:lastColumn="0" w:noHBand="0" w:noVBand="1"/>
      </w:tblPr>
      <w:tblGrid>
        <w:gridCol w:w="8270"/>
      </w:tblGrid>
      <w:tr w:rsidR="00270CBF" w:rsidTr="00270CBF">
        <w:tc>
          <w:tcPr>
            <w:tcW w:w="8630" w:type="dxa"/>
          </w:tcPr>
          <w:p w:rsidR="00270CBF" w:rsidRPr="00270CBF" w:rsidRDefault="00270CBF" w:rsidP="00270CBF">
            <w:pPr>
              <w:pStyle w:val="ListParagraph"/>
              <w:ind w:left="360"/>
              <w:rPr>
                <w:rFonts w:ascii="Courier New" w:hAnsi="Courier New" w:cs="Courier New"/>
              </w:rPr>
            </w:pPr>
            <w:r w:rsidRPr="00270CBF">
              <w:rPr>
                <w:rFonts w:ascii="Courier New" w:hAnsi="Courier New" w:cs="Courier New"/>
              </w:rPr>
              <w:t xml:space="preserve">/* it is a conclusion push it */ </w:t>
            </w:r>
          </w:p>
          <w:p w:rsidR="00270CBF" w:rsidRPr="00270CBF" w:rsidRDefault="00270CBF" w:rsidP="00270CBF">
            <w:pPr>
              <w:pStyle w:val="ListParagraph"/>
              <w:ind w:left="360"/>
              <w:rPr>
                <w:rFonts w:ascii="Courier New" w:hAnsi="Courier New" w:cs="Courier New"/>
              </w:rPr>
            </w:pPr>
            <w:r w:rsidRPr="00270CBF">
              <w:rPr>
                <w:rFonts w:ascii="Courier New" w:hAnsi="Courier New" w:cs="Courier New"/>
              </w:rPr>
              <w:t xml:space="preserve">                          goto b520;</w:t>
            </w:r>
          </w:p>
          <w:p w:rsidR="00270CBF" w:rsidRPr="00270CBF" w:rsidRDefault="00270CBF" w:rsidP="00270CBF">
            <w:pPr>
              <w:pStyle w:val="ListParagraph"/>
              <w:ind w:left="360"/>
              <w:rPr>
                <w:rFonts w:ascii="Courier New" w:hAnsi="Courier New" w:cs="Courier New"/>
              </w:rPr>
            </w:pPr>
          </w:p>
          <w:p w:rsidR="00270CBF" w:rsidRPr="00270CBF" w:rsidRDefault="00270CBF" w:rsidP="00270CBF">
            <w:pPr>
              <w:pStyle w:val="ListParagraph"/>
              <w:ind w:left="360"/>
              <w:rPr>
                <w:rFonts w:ascii="Courier New" w:hAnsi="Courier New" w:cs="Courier New"/>
              </w:rPr>
            </w:pPr>
            <w:r w:rsidRPr="00270CBF">
              <w:rPr>
                <w:rFonts w:ascii="Courier New" w:hAnsi="Courier New" w:cs="Courier New"/>
              </w:rPr>
              <w:t xml:space="preserve">clausk[sp] = clausk[sp]+1; </w:t>
            </w:r>
          </w:p>
          <w:p w:rsidR="00270CBF" w:rsidRPr="00270CBF" w:rsidRDefault="00270CBF" w:rsidP="00270CBF">
            <w:pPr>
              <w:pStyle w:val="ListParagraph"/>
              <w:ind w:left="360"/>
              <w:rPr>
                <w:rFonts w:ascii="Courier New" w:hAnsi="Courier New" w:cs="Courier New"/>
              </w:rPr>
            </w:pPr>
            <w:r w:rsidRPr="00270CBF">
              <w:rPr>
                <w:rFonts w:ascii="Courier New" w:hAnsi="Courier New" w:cs="Courier New"/>
              </w:rPr>
              <w:t xml:space="preserve">  </w:t>
            </w:r>
            <w:r>
              <w:rPr>
                <w:rFonts w:ascii="Courier New" w:hAnsi="Courier New" w:cs="Courier New"/>
              </w:rPr>
              <w:t xml:space="preserve">                        </w:t>
            </w:r>
            <w:r w:rsidRPr="00270CBF">
              <w:rPr>
                <w:rFonts w:ascii="Courier New" w:hAnsi="Courier New" w:cs="Courier New"/>
              </w:rPr>
              <w:t>goto b545;</w:t>
            </w:r>
          </w:p>
          <w:p w:rsidR="00270CBF" w:rsidRDefault="00270CBF" w:rsidP="00D7371D">
            <w:pPr>
              <w:pStyle w:val="ListParagraph"/>
              <w:ind w:left="0"/>
              <w:rPr>
                <w:rFonts w:ascii="Times New Roman" w:hAnsi="Times New Roman" w:cs="Times New Roman"/>
                <w:sz w:val="24"/>
                <w:szCs w:val="24"/>
              </w:rPr>
            </w:pPr>
          </w:p>
        </w:tc>
      </w:tr>
    </w:tbl>
    <w:p w:rsidR="00270CBF" w:rsidRDefault="00270CBF" w:rsidP="00D7371D">
      <w:pPr>
        <w:pStyle w:val="ListParagraph"/>
        <w:ind w:left="360"/>
        <w:rPr>
          <w:rFonts w:ascii="Times New Roman" w:hAnsi="Times New Roman" w:cs="Times New Roman"/>
          <w:sz w:val="24"/>
          <w:szCs w:val="24"/>
        </w:rPr>
      </w:pPr>
    </w:p>
    <w:p w:rsidR="00971180" w:rsidRDefault="00971180" w:rsidP="00971180">
      <w:pPr>
        <w:pStyle w:val="ListParagraph"/>
        <w:ind w:left="360"/>
        <w:rPr>
          <w:rFonts w:ascii="Times New Roman" w:hAnsi="Times New Roman" w:cs="Times New Roman"/>
          <w:sz w:val="24"/>
          <w:szCs w:val="24"/>
        </w:rPr>
      </w:pPr>
    </w:p>
    <w:p w:rsidR="00971180" w:rsidRDefault="00971180" w:rsidP="00971180">
      <w:pPr>
        <w:pStyle w:val="ListParagraph"/>
        <w:ind w:left="360"/>
        <w:rPr>
          <w:rFonts w:ascii="Times New Roman" w:hAnsi="Times New Roman" w:cs="Times New Roman"/>
          <w:sz w:val="24"/>
          <w:szCs w:val="24"/>
        </w:rPr>
      </w:pPr>
      <w:r>
        <w:rPr>
          <w:rFonts w:ascii="Times New Roman" w:hAnsi="Times New Roman" w:cs="Times New Roman"/>
          <w:sz w:val="24"/>
          <w:szCs w:val="24"/>
        </w:rPr>
        <w:t>Our code: We replaced 2 goto statements with recursion.</w:t>
      </w:r>
    </w:p>
    <w:tbl>
      <w:tblPr>
        <w:tblStyle w:val="TableGrid"/>
        <w:tblW w:w="0" w:type="auto"/>
        <w:tblInd w:w="360" w:type="dxa"/>
        <w:tblLook w:val="04A0" w:firstRow="1" w:lastRow="0" w:firstColumn="1" w:lastColumn="0" w:noHBand="0" w:noVBand="1"/>
      </w:tblPr>
      <w:tblGrid>
        <w:gridCol w:w="8270"/>
      </w:tblGrid>
      <w:tr w:rsidR="00971180" w:rsidTr="00971180">
        <w:tc>
          <w:tcPr>
            <w:tcW w:w="8270" w:type="dxa"/>
          </w:tcPr>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string </w:t>
            </w:r>
            <w:r w:rsidRPr="00857B24">
              <w:rPr>
                <w:rFonts w:ascii="Courier New" w:hAnsi="Courier New" w:cs="Courier New"/>
                <w:b/>
              </w:rPr>
              <w:t>get_</w:t>
            </w:r>
            <w:proofErr w:type="gramStart"/>
            <w:r w:rsidRPr="00857B24">
              <w:rPr>
                <w:rFonts w:ascii="Courier New" w:hAnsi="Courier New" w:cs="Courier New"/>
                <w:b/>
              </w:rPr>
              <w:t>conclusion</w:t>
            </w:r>
            <w:r w:rsidRPr="00971180">
              <w:rPr>
                <w:rFonts w:ascii="Courier New" w:hAnsi="Courier New" w:cs="Courier New"/>
              </w:rPr>
              <w:t>(</w:t>
            </w:r>
            <w:proofErr w:type="gramEnd"/>
            <w:r w:rsidRPr="00971180">
              <w:rPr>
                <w:rFonts w:ascii="Courier New" w:hAnsi="Courier New" w:cs="Courier New"/>
              </w:rPr>
              <w:t>string conclusion, Conclusion* listConclusion, Question* listClause,                      Variable* listVariable, int sizeConclusion, int clausePerStatement, int sizeVariable)</w:t>
            </w:r>
          </w:p>
          <w:p w:rsidR="00971180" w:rsidRPr="00971180" w:rsidRDefault="00971180" w:rsidP="00971180">
            <w:pPr>
              <w:pStyle w:val="ListParagraph"/>
              <w:rPr>
                <w:rFonts w:ascii="Courier New" w:hAnsi="Courier New" w:cs="Courier New"/>
              </w:rPr>
            </w:pPr>
            <w:r w:rsidRPr="00971180">
              <w:rPr>
                <w:rFonts w:ascii="Courier New" w:hAnsi="Courier New" w:cs="Courier New"/>
              </w:rPr>
              <w:t>{</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int indexConclusion = -1;</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int indexVariable = -1;</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bool stopPath = false;</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//if the answer from the user is already against the current rule, stop it.</w:t>
            </w:r>
          </w:p>
          <w:p w:rsidR="00971180" w:rsidRPr="00971180" w:rsidRDefault="00971180" w:rsidP="00971180">
            <w:pPr>
              <w:pStyle w:val="ListParagraph"/>
              <w:rPr>
                <w:rFonts w:ascii="Courier New" w:hAnsi="Courier New" w:cs="Courier New"/>
              </w:rPr>
            </w:pP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cout &lt;&lt; "Trying to get conclusion: " &lt;&lt; conclusion &lt;&lt; endl;</w:t>
            </w:r>
          </w:p>
          <w:p w:rsidR="00971180" w:rsidRPr="00971180" w:rsidRDefault="00971180" w:rsidP="00971180">
            <w:pPr>
              <w:pStyle w:val="ListParagraph"/>
              <w:rPr>
                <w:rFonts w:ascii="Courier New" w:hAnsi="Courier New" w:cs="Courier New"/>
              </w:rPr>
            </w:pPr>
          </w:p>
          <w:p w:rsidR="00971180" w:rsidRPr="00971180" w:rsidRDefault="00971180" w:rsidP="00971180">
            <w:pPr>
              <w:pStyle w:val="ListParagraph"/>
              <w:rPr>
                <w:rFonts w:ascii="Courier New" w:hAnsi="Courier New" w:cs="Courier New"/>
              </w:rPr>
            </w:pP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//search conclusion to find which clause has it</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//num_statement is the size of conclusion list</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for (int i = 0; i &lt; sizeConclusion; i++)</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if (conclusion == listConclusion[i].name)</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indexConclusion = i;</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cout &lt;&lt; "Checking conclusion#" &lt;&lt; indexConclusion&lt;&lt;endl;</w:t>
            </w:r>
          </w:p>
          <w:p w:rsidR="00971180" w:rsidRPr="00971180" w:rsidRDefault="00971180" w:rsidP="00971180">
            <w:pPr>
              <w:pStyle w:val="ListParagraph"/>
              <w:rPr>
                <w:rFonts w:ascii="Courier New" w:hAnsi="Courier New" w:cs="Courier New"/>
              </w:rPr>
            </w:pP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if (indexConclusion == -1)</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return "No Match";</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w:t>
            </w:r>
          </w:p>
          <w:p w:rsidR="00971180" w:rsidRPr="00971180" w:rsidRDefault="00971180" w:rsidP="00971180">
            <w:pPr>
              <w:pStyle w:val="ListParagraph"/>
              <w:rPr>
                <w:rFonts w:ascii="Courier New" w:hAnsi="Courier New" w:cs="Courier New"/>
              </w:rPr>
            </w:pP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else //examine this one conclusion and see if we can get the possible answer</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//Find clause which can generate the variable/conclusion the last clause need</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for (int i = indexConclusion * clausePerStatement; i &lt; (indexConclusion + 1) * clausePerStatement; i++)</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if </w:t>
            </w:r>
            <w:proofErr w:type="gramStart"/>
            <w:r w:rsidRPr="00971180">
              <w:rPr>
                <w:rFonts w:ascii="Courier New" w:hAnsi="Courier New" w:cs="Courier New"/>
              </w:rPr>
              <w:t>( listClause</w:t>
            </w:r>
            <w:proofErr w:type="gramEnd"/>
            <w:r w:rsidRPr="00971180">
              <w:rPr>
                <w:rFonts w:ascii="Courier New" w:hAnsi="Courier New" w:cs="Courier New"/>
              </w:rPr>
              <w:t>[i].name1 != "" )</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//check if variables are initiated or any of them is conclusion</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int indexSubConclusion = 0;</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indexSubConclusion = check_conclusion(listClause[i].name1, listConclusion, sizeConclusion);</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if (</w:t>
            </w:r>
            <w:proofErr w:type="gramStart"/>
            <w:r w:rsidRPr="00971180">
              <w:rPr>
                <w:rFonts w:ascii="Courier New" w:hAnsi="Courier New" w:cs="Courier New"/>
              </w:rPr>
              <w:t>indexSubConclusion !</w:t>
            </w:r>
            <w:proofErr w:type="gramEnd"/>
            <w:r w:rsidRPr="00971180">
              <w:rPr>
                <w:rFonts w:ascii="Courier New" w:hAnsi="Courier New" w:cs="Courier New"/>
              </w:rPr>
              <w:t>= -1) //it's a conclusion</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w:t>
            </w:r>
          </w:p>
          <w:p w:rsidR="00971180" w:rsidRPr="00971180" w:rsidRDefault="00971180" w:rsidP="00971180">
            <w:pPr>
              <w:pStyle w:val="ListParagraph"/>
              <w:rPr>
                <w:rFonts w:ascii="Courier New" w:hAnsi="Courier New" w:cs="Courier New"/>
              </w:rPr>
            </w:pPr>
            <w:r w:rsidRPr="00971180">
              <w:rPr>
                <w:rFonts w:ascii="Courier New" w:hAnsi="Courier New" w:cs="Courier New"/>
              </w:rPr>
              <w:t xml:space="preserve">                            listConclusion[indexSubConclusion].value = </w:t>
            </w:r>
            <w:r w:rsidRPr="00857B24">
              <w:rPr>
                <w:rFonts w:ascii="Courier New" w:hAnsi="Courier New" w:cs="Courier New"/>
                <w:b/>
              </w:rPr>
              <w:t>get_conclusion</w:t>
            </w:r>
            <w:r w:rsidRPr="00971180">
              <w:rPr>
                <w:rFonts w:ascii="Courier New" w:hAnsi="Courier New" w:cs="Courier New"/>
              </w:rPr>
              <w:t>(listClause[i].name1,</w:t>
            </w:r>
          </w:p>
          <w:p w:rsidR="00971180" w:rsidRDefault="00971180" w:rsidP="00971180">
            <w:pPr>
              <w:pStyle w:val="ListParagraph"/>
              <w:ind w:left="0"/>
              <w:rPr>
                <w:rFonts w:ascii="Times New Roman" w:hAnsi="Times New Roman" w:cs="Times New Roman"/>
                <w:sz w:val="24"/>
                <w:szCs w:val="24"/>
              </w:rPr>
            </w:pPr>
            <w:r w:rsidRPr="00971180">
              <w:rPr>
                <w:rFonts w:ascii="Courier New" w:hAnsi="Courier New" w:cs="Courier New"/>
              </w:rPr>
              <w:t xml:space="preserve">                                listConclusion, listClause, listVariable, sizeConclusion, clausePerStatement, sizeVariable);</w:t>
            </w:r>
          </w:p>
        </w:tc>
      </w:tr>
    </w:tbl>
    <w:p w:rsidR="00971180" w:rsidRDefault="00971180" w:rsidP="00971180">
      <w:pPr>
        <w:pStyle w:val="ListParagraph"/>
        <w:ind w:left="360"/>
        <w:rPr>
          <w:rFonts w:ascii="Times New Roman" w:hAnsi="Times New Roman" w:cs="Times New Roman"/>
          <w:sz w:val="24"/>
          <w:szCs w:val="24"/>
        </w:rPr>
      </w:pPr>
    </w:p>
    <w:p w:rsidR="00971180" w:rsidRPr="004D0F5E" w:rsidRDefault="00857B24" w:rsidP="00971180">
      <w:pPr>
        <w:pStyle w:val="ListParagraph"/>
        <w:ind w:left="360"/>
        <w:rPr>
          <w:rFonts w:ascii="Times New Roman" w:hAnsi="Times New Roman" w:cs="Times New Roman"/>
          <w:sz w:val="24"/>
          <w:szCs w:val="24"/>
        </w:rPr>
      </w:pPr>
      <w:r>
        <w:rPr>
          <w:rFonts w:ascii="Times New Roman" w:hAnsi="Times New Roman" w:cs="Times New Roman"/>
          <w:sz w:val="24"/>
          <w:szCs w:val="24"/>
        </w:rPr>
        <w:t>We traverse through the conclusion list to find a match for the conclusion entered by user</w:t>
      </w:r>
      <w:r w:rsidR="0071378B">
        <w:rPr>
          <w:rFonts w:ascii="Times New Roman" w:hAnsi="Times New Roman" w:cs="Times New Roman"/>
          <w:sz w:val="24"/>
          <w:szCs w:val="24"/>
        </w:rPr>
        <w:t>. If match is found, then we check clause variable list. If the clause is a conclusion, then we call the above function again recursively to get to that rule.</w:t>
      </w:r>
    </w:p>
    <w:p w:rsidR="00426747" w:rsidRPr="008126E1" w:rsidRDefault="00014E1D" w:rsidP="00B65F44">
      <w:pPr>
        <w:pStyle w:val="Heading1"/>
        <w:numPr>
          <w:ilvl w:val="0"/>
          <w:numId w:val="17"/>
        </w:numPr>
        <w:rPr>
          <w:rFonts w:ascii="Times New Roman" w:hAnsi="Times New Roman" w:cs="Times New Roman"/>
        </w:rPr>
      </w:pPr>
      <w:bookmarkStart w:id="32" w:name="_Toc464818166"/>
      <w:r w:rsidRPr="008126E1">
        <w:rPr>
          <w:rFonts w:ascii="Times New Roman" w:hAnsi="Times New Roman" w:cs="Times New Roman"/>
        </w:rPr>
        <w:t>Sample Run of Application</w:t>
      </w:r>
      <w:bookmarkEnd w:id="32"/>
    </w:p>
    <w:p w:rsidR="00014E1D" w:rsidRPr="008126E1" w:rsidRDefault="00014E1D" w:rsidP="00014E1D">
      <w:pPr>
        <w:pStyle w:val="ListParagraph"/>
        <w:rPr>
          <w:rFonts w:ascii="Times New Roman" w:hAnsi="Times New Roman" w:cs="Times New Roman"/>
        </w:rPr>
      </w:pPr>
      <w:r w:rsidRPr="008126E1">
        <w:rPr>
          <w:rFonts w:ascii="Times New Roman" w:hAnsi="Times New Roman" w:cs="Times New Roman"/>
        </w:rPr>
        <w:t>Taking an e</w:t>
      </w:r>
      <w:r w:rsidR="00961B07" w:rsidRPr="008126E1">
        <w:rPr>
          <w:rFonts w:ascii="Times New Roman" w:hAnsi="Times New Roman" w:cs="Times New Roman"/>
        </w:rPr>
        <w:t xml:space="preserve">xample of “Chlorine Gas”, in the following snapshots, we will see how the backward chaining is able to reach a conclusion correctly and then feeding that output into forward chaining leads to determining the treatment recommendation for the poisonous substance. </w:t>
      </w:r>
    </w:p>
    <w:p w:rsidR="00961B07" w:rsidRPr="008126E1" w:rsidRDefault="00961B07" w:rsidP="00014E1D">
      <w:pPr>
        <w:pStyle w:val="ListParagraph"/>
        <w:rPr>
          <w:rFonts w:ascii="Times New Roman" w:hAnsi="Times New Roman" w:cs="Times New Roman"/>
        </w:rPr>
      </w:pPr>
    </w:p>
    <w:p w:rsidR="00074A62" w:rsidRPr="008126E1" w:rsidRDefault="00074A62" w:rsidP="00014E1D">
      <w:pPr>
        <w:pStyle w:val="ListParagraph"/>
        <w:rPr>
          <w:rFonts w:ascii="Times New Roman" w:hAnsi="Times New Roman" w:cs="Times New Roman"/>
        </w:rPr>
      </w:pPr>
      <w:r w:rsidRPr="008126E1">
        <w:rPr>
          <w:rFonts w:ascii="Times New Roman" w:hAnsi="Times New Roman" w:cs="Times New Roman"/>
        </w:rPr>
        <w:t>When we kickoff the program, it displays Conclusion List, Variable List and then followed by Clause Variable List. After that the program prompts user to input the Conclusion. In our example, we enter, “Poison”.</w:t>
      </w:r>
    </w:p>
    <w:p w:rsidR="00074A62" w:rsidRPr="008126E1" w:rsidRDefault="00074A62" w:rsidP="00014E1D">
      <w:pPr>
        <w:pStyle w:val="ListParagraph"/>
        <w:rPr>
          <w:rFonts w:ascii="Times New Roman" w:hAnsi="Times New Roman" w:cs="Times New Roman"/>
        </w:rPr>
      </w:pPr>
    </w:p>
    <w:p w:rsidR="005F0226" w:rsidRPr="008126E1" w:rsidRDefault="00074A62" w:rsidP="005F0226">
      <w:pPr>
        <w:pStyle w:val="ListParagraph"/>
        <w:rPr>
          <w:rFonts w:ascii="Times New Roman" w:hAnsi="Times New Roman" w:cs="Times New Roman"/>
        </w:rPr>
      </w:pPr>
      <w:r w:rsidRPr="008126E1">
        <w:rPr>
          <w:rFonts w:ascii="Times New Roman" w:hAnsi="Times New Roman" w:cs="Times New Roman"/>
        </w:rPr>
        <w:t xml:space="preserve">Then the program based on the Knowledge Base, </w:t>
      </w:r>
      <w:r w:rsidR="00B85ED5" w:rsidRPr="008126E1">
        <w:rPr>
          <w:rFonts w:ascii="Times New Roman" w:hAnsi="Times New Roman" w:cs="Times New Roman"/>
        </w:rPr>
        <w:t xml:space="preserve">starts inquiring about various symptoms. Based on user’s answers, it steers the queries based on backward chaining principles. If you see the output snapshot below, first we answer the program resolves that it is not animal poison since rule #16 in our case was not resolved. Then the programs </w:t>
      </w:r>
      <w:proofErr w:type="gramStart"/>
      <w:r w:rsidR="00B85ED5" w:rsidRPr="008126E1">
        <w:rPr>
          <w:rFonts w:ascii="Times New Roman" w:hAnsi="Times New Roman" w:cs="Times New Roman"/>
        </w:rPr>
        <w:t>traverses</w:t>
      </w:r>
      <w:proofErr w:type="gramEnd"/>
      <w:r w:rsidR="00B85ED5" w:rsidRPr="008126E1">
        <w:rPr>
          <w:rFonts w:ascii="Times New Roman" w:hAnsi="Times New Roman" w:cs="Times New Roman"/>
        </w:rPr>
        <w:t xml:space="preserve"> other nodes of the decision tree to figure out </w:t>
      </w:r>
      <w:r w:rsidR="005F0226" w:rsidRPr="008126E1">
        <w:rPr>
          <w:rFonts w:ascii="Times New Roman" w:hAnsi="Times New Roman" w:cs="Times New Roman"/>
        </w:rPr>
        <w:t>which kind of poisonous substance has the patient been exposed to. Depending on the answers, and its traversal of Decision Tree, the program successfully determines that these symptoms are because of “Chlorine Gas” as shown in the snapshot below.</w:t>
      </w:r>
    </w:p>
    <w:p w:rsidR="00961B07" w:rsidRPr="008126E1" w:rsidRDefault="00074A62" w:rsidP="00014E1D">
      <w:pPr>
        <w:pStyle w:val="ListParagraph"/>
        <w:rPr>
          <w:rFonts w:ascii="Times New Roman" w:hAnsi="Times New Roman" w:cs="Times New Roman"/>
        </w:rPr>
      </w:pPr>
      <w:r w:rsidRPr="008126E1">
        <w:rPr>
          <w:rFonts w:ascii="Times New Roman" w:hAnsi="Times New Roman" w:cs="Times New Roman"/>
          <w:noProof/>
        </w:rPr>
        <w:lastRenderedPageBreak/>
        <w:drawing>
          <wp:inline distT="0" distB="0" distL="0" distR="0" wp14:anchorId="2814F61A" wp14:editId="47320682">
            <wp:extent cx="5486400" cy="7969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7969250"/>
                    </a:xfrm>
                    <a:prstGeom prst="rect">
                      <a:avLst/>
                    </a:prstGeom>
                  </pic:spPr>
                </pic:pic>
              </a:graphicData>
            </a:graphic>
          </wp:inline>
        </w:drawing>
      </w:r>
    </w:p>
    <w:p w:rsidR="005F0226" w:rsidRPr="008126E1" w:rsidRDefault="005F0226" w:rsidP="00014E1D">
      <w:pPr>
        <w:pStyle w:val="ListParagraph"/>
        <w:rPr>
          <w:rFonts w:ascii="Times New Roman" w:hAnsi="Times New Roman" w:cs="Times New Roman"/>
        </w:rPr>
      </w:pPr>
      <w:r w:rsidRPr="008126E1">
        <w:rPr>
          <w:rFonts w:ascii="Times New Roman" w:hAnsi="Times New Roman" w:cs="Times New Roman"/>
        </w:rPr>
        <w:lastRenderedPageBreak/>
        <w:t>After the successful conclusion of this being a case of “Chlorin</w:t>
      </w:r>
      <w:r w:rsidR="00896D3B" w:rsidRPr="008126E1">
        <w:rPr>
          <w:rFonts w:ascii="Times New Roman" w:hAnsi="Times New Roman" w:cs="Times New Roman"/>
        </w:rPr>
        <w:t>e</w:t>
      </w:r>
      <w:r w:rsidRPr="008126E1">
        <w:rPr>
          <w:rFonts w:ascii="Times New Roman" w:hAnsi="Times New Roman" w:cs="Times New Roman"/>
        </w:rPr>
        <w:t xml:space="preserve"> Gas” exposure, the user can then easily go to Forward Chaining program where out of the available Variable List, it can easily determine the recommended treatments for this Poisonous substance.</w:t>
      </w:r>
    </w:p>
    <w:p w:rsidR="005F0226" w:rsidRPr="008126E1" w:rsidRDefault="005F0226" w:rsidP="00014E1D">
      <w:pPr>
        <w:pStyle w:val="ListParagraph"/>
        <w:rPr>
          <w:rFonts w:ascii="Times New Roman" w:hAnsi="Times New Roman" w:cs="Times New Roman"/>
        </w:rPr>
      </w:pPr>
    </w:p>
    <w:p w:rsidR="00961B07" w:rsidRPr="008126E1" w:rsidRDefault="005F0226" w:rsidP="00074A62">
      <w:pPr>
        <w:pStyle w:val="ListParagraph"/>
        <w:rPr>
          <w:rFonts w:ascii="Times New Roman" w:hAnsi="Times New Roman" w:cs="Times New Roman"/>
        </w:rPr>
      </w:pPr>
      <w:r w:rsidRPr="008126E1">
        <w:rPr>
          <w:rFonts w:ascii="Times New Roman" w:hAnsi="Times New Roman" w:cs="Times New Roman"/>
          <w:noProof/>
        </w:rPr>
        <w:drawing>
          <wp:inline distT="0" distB="0" distL="0" distR="0" wp14:anchorId="65307281" wp14:editId="0EA5B16F">
            <wp:extent cx="5486400" cy="2143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143125"/>
                    </a:xfrm>
                    <a:prstGeom prst="rect">
                      <a:avLst/>
                    </a:prstGeom>
                  </pic:spPr>
                </pic:pic>
              </a:graphicData>
            </a:graphic>
          </wp:inline>
        </w:drawing>
      </w:r>
    </w:p>
    <w:p w:rsidR="00014E1D" w:rsidRPr="008126E1" w:rsidRDefault="00014E1D" w:rsidP="00FF3371">
      <w:pPr>
        <w:pStyle w:val="Heading1"/>
        <w:numPr>
          <w:ilvl w:val="0"/>
          <w:numId w:val="17"/>
        </w:numPr>
        <w:rPr>
          <w:rFonts w:ascii="Times New Roman" w:hAnsi="Times New Roman" w:cs="Times New Roman"/>
        </w:rPr>
      </w:pPr>
      <w:bookmarkStart w:id="33" w:name="_Toc464818167"/>
      <w:r w:rsidRPr="008126E1">
        <w:rPr>
          <w:rFonts w:ascii="Times New Roman" w:hAnsi="Times New Roman" w:cs="Times New Roman"/>
        </w:rPr>
        <w:t>Conclusion</w:t>
      </w:r>
      <w:bookmarkEnd w:id="33"/>
    </w:p>
    <w:p w:rsidR="00FF3371" w:rsidRPr="008126E1" w:rsidRDefault="00FF3371" w:rsidP="00FF3371">
      <w:pPr>
        <w:rPr>
          <w:rFonts w:ascii="Times New Roman" w:hAnsi="Times New Roman" w:cs="Times New Roman"/>
        </w:rPr>
      </w:pPr>
      <w:r w:rsidRPr="008126E1">
        <w:rPr>
          <w:rFonts w:ascii="Times New Roman" w:hAnsi="Times New Roman" w:cs="Times New Roman"/>
        </w:rPr>
        <w:t>Working on this project provided a very good opportunity to understand the Forward a</w:t>
      </w:r>
      <w:r w:rsidR="00AB72AC" w:rsidRPr="008126E1">
        <w:rPr>
          <w:rFonts w:ascii="Times New Roman" w:hAnsi="Times New Roman" w:cs="Times New Roman"/>
        </w:rPr>
        <w:t xml:space="preserve">nd Backward Chaining algorithms in practical applications. </w:t>
      </w:r>
      <w:r w:rsidRPr="008126E1">
        <w:rPr>
          <w:rFonts w:ascii="Times New Roman" w:hAnsi="Times New Roman" w:cs="Times New Roman"/>
        </w:rPr>
        <w:t xml:space="preserve">In addition to this, I was able to </w:t>
      </w:r>
      <w:r w:rsidR="00AB72AC" w:rsidRPr="008126E1">
        <w:rPr>
          <w:rFonts w:ascii="Times New Roman" w:hAnsi="Times New Roman" w:cs="Times New Roman"/>
        </w:rPr>
        <w:t xml:space="preserve">get a very good understanding of various common toxins and poisons around whose source could be animal or chemicals used in daily life as well. </w:t>
      </w:r>
      <w:r w:rsidRPr="008126E1">
        <w:rPr>
          <w:rFonts w:ascii="Times New Roman" w:hAnsi="Times New Roman" w:cs="Times New Roman"/>
        </w:rPr>
        <w:t>Although there are</w:t>
      </w:r>
      <w:r w:rsidR="00AB72AC" w:rsidRPr="008126E1">
        <w:rPr>
          <w:rFonts w:ascii="Times New Roman" w:hAnsi="Times New Roman" w:cs="Times New Roman"/>
        </w:rPr>
        <w:t xml:space="preserve"> much</w:t>
      </w:r>
      <w:r w:rsidRPr="008126E1">
        <w:rPr>
          <w:rFonts w:ascii="Times New Roman" w:hAnsi="Times New Roman" w:cs="Times New Roman"/>
        </w:rPr>
        <w:t xml:space="preserve"> more </w:t>
      </w:r>
      <w:r w:rsidR="00AB72AC" w:rsidRPr="008126E1">
        <w:rPr>
          <w:rFonts w:ascii="Times New Roman" w:hAnsi="Times New Roman" w:cs="Times New Roman"/>
        </w:rPr>
        <w:t>toxins and poisons in the world</w:t>
      </w:r>
      <w:r w:rsidRPr="008126E1">
        <w:rPr>
          <w:rFonts w:ascii="Times New Roman" w:hAnsi="Times New Roman" w:cs="Times New Roman"/>
        </w:rPr>
        <w:t xml:space="preserve"> than </w:t>
      </w:r>
      <w:r w:rsidR="00AB72AC" w:rsidRPr="008126E1">
        <w:rPr>
          <w:rFonts w:ascii="Times New Roman" w:hAnsi="Times New Roman" w:cs="Times New Roman"/>
        </w:rPr>
        <w:t>the ones which we</w:t>
      </w:r>
      <w:r w:rsidRPr="008126E1">
        <w:rPr>
          <w:rFonts w:ascii="Times New Roman" w:hAnsi="Times New Roman" w:cs="Times New Roman"/>
        </w:rPr>
        <w:t xml:space="preserve"> mentioned within our project scope, I</w:t>
      </w:r>
      <w:r w:rsidR="00AB72AC" w:rsidRPr="008126E1">
        <w:rPr>
          <w:rFonts w:ascii="Times New Roman" w:hAnsi="Times New Roman" w:cs="Times New Roman"/>
        </w:rPr>
        <w:t xml:space="preserve"> </w:t>
      </w:r>
      <w:r w:rsidRPr="008126E1">
        <w:rPr>
          <w:rFonts w:ascii="Times New Roman" w:hAnsi="Times New Roman" w:cs="Times New Roman"/>
        </w:rPr>
        <w:t>feel the knowledge base we provided serves as a good start. Based on the flexibility inherent in our</w:t>
      </w:r>
      <w:r w:rsidR="00AB72AC" w:rsidRPr="008126E1">
        <w:rPr>
          <w:rFonts w:ascii="Times New Roman" w:hAnsi="Times New Roman" w:cs="Times New Roman"/>
        </w:rPr>
        <w:t xml:space="preserve"> project </w:t>
      </w:r>
      <w:r w:rsidRPr="008126E1">
        <w:rPr>
          <w:rFonts w:ascii="Times New Roman" w:hAnsi="Times New Roman" w:cs="Times New Roman"/>
        </w:rPr>
        <w:t>design, more intelligence can be built into our Expert System quite easily for increased complexity</w:t>
      </w:r>
      <w:r w:rsidR="00AB72AC" w:rsidRPr="008126E1">
        <w:rPr>
          <w:rFonts w:ascii="Times New Roman" w:hAnsi="Times New Roman" w:cs="Times New Roman"/>
        </w:rPr>
        <w:t xml:space="preserve"> by providing more poisonous substances and the applicable treatments for them</w:t>
      </w:r>
      <w:r w:rsidRPr="008126E1">
        <w:rPr>
          <w:rFonts w:ascii="Times New Roman" w:hAnsi="Times New Roman" w:cs="Times New Roman"/>
        </w:rPr>
        <w:t>.</w:t>
      </w:r>
    </w:p>
    <w:p w:rsidR="00014E1D" w:rsidRPr="008126E1" w:rsidRDefault="00FF3371" w:rsidP="00FF3371">
      <w:pPr>
        <w:pStyle w:val="Heading1"/>
        <w:numPr>
          <w:ilvl w:val="0"/>
          <w:numId w:val="17"/>
        </w:numPr>
        <w:rPr>
          <w:rFonts w:ascii="Times New Roman" w:hAnsi="Times New Roman" w:cs="Times New Roman"/>
        </w:rPr>
      </w:pPr>
      <w:r w:rsidRPr="008126E1">
        <w:rPr>
          <w:rFonts w:ascii="Times New Roman" w:hAnsi="Times New Roman" w:cs="Times New Roman"/>
        </w:rPr>
        <w:t xml:space="preserve"> </w:t>
      </w:r>
      <w:bookmarkStart w:id="34" w:name="_Toc464818168"/>
      <w:r w:rsidR="00014E1D" w:rsidRPr="008126E1">
        <w:rPr>
          <w:rFonts w:ascii="Times New Roman" w:hAnsi="Times New Roman" w:cs="Times New Roman"/>
        </w:rPr>
        <w:t>References</w:t>
      </w:r>
      <w:bookmarkEnd w:id="34"/>
    </w:p>
    <w:p w:rsidR="00AB72AC" w:rsidRPr="008126E1" w:rsidRDefault="00AB72AC" w:rsidP="00AB72AC">
      <w:pPr>
        <w:rPr>
          <w:rFonts w:ascii="Times New Roman" w:hAnsi="Times New Roman" w:cs="Times New Roman"/>
        </w:rPr>
      </w:pPr>
      <w:r w:rsidRPr="008126E1">
        <w:rPr>
          <w:rFonts w:ascii="Times New Roman" w:hAnsi="Times New Roman" w:cs="Times New Roman"/>
        </w:rPr>
        <w:t>Russell, Stuart, and Norvig, Peter. Artificial Intelligence, A Modern Approach. 3rd ed.</w:t>
      </w:r>
    </w:p>
    <w:p w:rsidR="00AB72AC" w:rsidRPr="008126E1" w:rsidRDefault="00AB72AC" w:rsidP="00AB72AC">
      <w:pPr>
        <w:rPr>
          <w:rFonts w:ascii="Times New Roman" w:hAnsi="Times New Roman" w:cs="Times New Roman"/>
        </w:rPr>
      </w:pPr>
      <w:r w:rsidRPr="008126E1">
        <w:rPr>
          <w:rFonts w:ascii="Times New Roman" w:hAnsi="Times New Roman" w:cs="Times New Roman"/>
        </w:rPr>
        <w:t>Upper Saddle River, New Jersey, 2010</w:t>
      </w:r>
    </w:p>
    <w:p w:rsidR="00AB72AC" w:rsidRPr="008126E1" w:rsidRDefault="00AB72AC" w:rsidP="00AB72AC">
      <w:pPr>
        <w:rPr>
          <w:rFonts w:ascii="Times New Roman" w:hAnsi="Times New Roman" w:cs="Times New Roman"/>
        </w:rPr>
      </w:pPr>
      <w:r w:rsidRPr="008126E1">
        <w:rPr>
          <w:rFonts w:ascii="Times New Roman" w:hAnsi="Times New Roman" w:cs="Times New Roman"/>
        </w:rPr>
        <w:t>Centers for Disease Control and Prevention</w:t>
      </w:r>
    </w:p>
    <w:p w:rsidR="00AB72AC" w:rsidRPr="008126E1" w:rsidRDefault="00054809" w:rsidP="00AB72AC">
      <w:pPr>
        <w:rPr>
          <w:rFonts w:ascii="Times New Roman" w:hAnsi="Times New Roman" w:cs="Times New Roman"/>
        </w:rPr>
      </w:pPr>
      <w:hyperlink r:id="rId21" w:history="1">
        <w:r w:rsidR="00AB72AC" w:rsidRPr="008126E1">
          <w:rPr>
            <w:rStyle w:val="Hyperlink"/>
            <w:rFonts w:ascii="Times New Roman" w:hAnsi="Times New Roman" w:cs="Times New Roman"/>
          </w:rPr>
          <w:t>https://www.cdc.gov/</w:t>
        </w:r>
      </w:hyperlink>
    </w:p>
    <w:p w:rsidR="00AB72AC" w:rsidRPr="008126E1" w:rsidRDefault="00AB72AC" w:rsidP="00AB72AC">
      <w:pPr>
        <w:rPr>
          <w:rFonts w:ascii="Times New Roman" w:hAnsi="Times New Roman" w:cs="Times New Roman"/>
        </w:rPr>
      </w:pPr>
      <w:r w:rsidRPr="008126E1">
        <w:rPr>
          <w:rFonts w:ascii="Times New Roman" w:hAnsi="Times New Roman" w:cs="Times New Roman"/>
        </w:rPr>
        <w:t>American Association of Poison Control Centers</w:t>
      </w:r>
    </w:p>
    <w:p w:rsidR="00AB72AC" w:rsidRPr="008126E1" w:rsidRDefault="00054809" w:rsidP="00AB72AC">
      <w:pPr>
        <w:rPr>
          <w:rFonts w:ascii="Times New Roman" w:hAnsi="Times New Roman" w:cs="Times New Roman"/>
        </w:rPr>
      </w:pPr>
      <w:hyperlink r:id="rId22" w:history="1">
        <w:r w:rsidR="00AB72AC" w:rsidRPr="008126E1">
          <w:rPr>
            <w:rStyle w:val="Hyperlink"/>
            <w:rFonts w:ascii="Times New Roman" w:hAnsi="Times New Roman" w:cs="Times New Roman"/>
          </w:rPr>
          <w:t>http://www.aapcc.org/</w:t>
        </w:r>
      </w:hyperlink>
    </w:p>
    <w:p w:rsidR="00AB72AC" w:rsidRPr="008126E1" w:rsidRDefault="00AB72AC" w:rsidP="00AB72AC">
      <w:pPr>
        <w:rPr>
          <w:rFonts w:ascii="Times New Roman" w:hAnsi="Times New Roman" w:cs="Times New Roman"/>
        </w:rPr>
      </w:pPr>
      <w:r w:rsidRPr="008126E1">
        <w:rPr>
          <w:rFonts w:ascii="Times New Roman" w:hAnsi="Times New Roman" w:cs="Times New Roman"/>
        </w:rPr>
        <w:t>National Capital Poison Center</w:t>
      </w:r>
    </w:p>
    <w:p w:rsidR="00AB72AC" w:rsidRPr="008126E1" w:rsidRDefault="00054809" w:rsidP="00AB72AC">
      <w:pPr>
        <w:rPr>
          <w:rFonts w:ascii="Times New Roman" w:hAnsi="Times New Roman" w:cs="Times New Roman"/>
        </w:rPr>
      </w:pPr>
      <w:hyperlink r:id="rId23" w:history="1">
        <w:r w:rsidR="00AB72AC" w:rsidRPr="008126E1">
          <w:rPr>
            <w:rStyle w:val="Hyperlink"/>
            <w:rFonts w:ascii="Times New Roman" w:hAnsi="Times New Roman" w:cs="Times New Roman"/>
          </w:rPr>
          <w:t>http://www.poison.org/</w:t>
        </w:r>
      </w:hyperlink>
    </w:p>
    <w:p w:rsidR="00AB72AC" w:rsidRPr="008126E1" w:rsidRDefault="00AB72AC" w:rsidP="00AB72AC">
      <w:pPr>
        <w:rPr>
          <w:rFonts w:ascii="Times New Roman" w:hAnsi="Times New Roman" w:cs="Times New Roman"/>
        </w:rPr>
      </w:pPr>
      <w:proofErr w:type="gramStart"/>
      <w:r w:rsidRPr="008126E1">
        <w:rPr>
          <w:rFonts w:ascii="Times New Roman" w:hAnsi="Times New Roman" w:cs="Times New Roman"/>
        </w:rPr>
        <w:lastRenderedPageBreak/>
        <w:t>Wikipedia.(</w:t>
      </w:r>
      <w:proofErr w:type="gramEnd"/>
      <w:r w:rsidRPr="008126E1">
        <w:rPr>
          <w:rFonts w:ascii="Times New Roman" w:hAnsi="Times New Roman" w:cs="Times New Roman"/>
        </w:rPr>
        <w:t>2012). Backward Chaining. Retrieved from Wikipedia:</w:t>
      </w:r>
    </w:p>
    <w:p w:rsidR="00AB72AC" w:rsidRPr="008126E1" w:rsidRDefault="00054809" w:rsidP="00AB72AC">
      <w:pPr>
        <w:rPr>
          <w:rFonts w:ascii="Times New Roman" w:hAnsi="Times New Roman" w:cs="Times New Roman"/>
        </w:rPr>
      </w:pPr>
      <w:hyperlink r:id="rId24" w:history="1">
        <w:r w:rsidR="00AB72AC" w:rsidRPr="008126E1">
          <w:rPr>
            <w:rStyle w:val="Hyperlink"/>
            <w:rFonts w:ascii="Times New Roman" w:hAnsi="Times New Roman" w:cs="Times New Roman"/>
          </w:rPr>
          <w:t>http://en.wikipedia.org/wiki/Backward_chaining</w:t>
        </w:r>
      </w:hyperlink>
    </w:p>
    <w:p w:rsidR="00AB72AC" w:rsidRPr="008126E1" w:rsidRDefault="00AB72AC" w:rsidP="00AB72AC">
      <w:pPr>
        <w:rPr>
          <w:rFonts w:ascii="Times New Roman" w:hAnsi="Times New Roman" w:cs="Times New Roman"/>
        </w:rPr>
      </w:pPr>
      <w:proofErr w:type="gramStart"/>
      <w:r w:rsidRPr="008126E1">
        <w:rPr>
          <w:rFonts w:ascii="Times New Roman" w:hAnsi="Times New Roman" w:cs="Times New Roman"/>
        </w:rPr>
        <w:t>Wikipedia.(</w:t>
      </w:r>
      <w:proofErr w:type="gramEnd"/>
      <w:r w:rsidRPr="008126E1">
        <w:rPr>
          <w:rFonts w:ascii="Times New Roman" w:hAnsi="Times New Roman" w:cs="Times New Roman"/>
        </w:rPr>
        <w:t>2012). Forward Chaining. Retrieved from Wikipedia:</w:t>
      </w:r>
    </w:p>
    <w:p w:rsidR="00AB72AC" w:rsidRPr="008126E1" w:rsidRDefault="00054809" w:rsidP="00AB72AC">
      <w:pPr>
        <w:rPr>
          <w:rFonts w:ascii="Times New Roman" w:hAnsi="Times New Roman" w:cs="Times New Roman"/>
        </w:rPr>
      </w:pPr>
      <w:hyperlink r:id="rId25" w:history="1">
        <w:r w:rsidR="00AB72AC" w:rsidRPr="008126E1">
          <w:rPr>
            <w:rStyle w:val="Hyperlink"/>
            <w:rFonts w:ascii="Times New Roman" w:hAnsi="Times New Roman" w:cs="Times New Roman"/>
          </w:rPr>
          <w:t>http://en.wikipedia.org/wiki/Forward_chaining</w:t>
        </w:r>
      </w:hyperlink>
    </w:p>
    <w:p w:rsidR="00B65F44" w:rsidRPr="008126E1" w:rsidRDefault="00FF3371" w:rsidP="00FF3371">
      <w:pPr>
        <w:pStyle w:val="Heading1"/>
        <w:numPr>
          <w:ilvl w:val="0"/>
          <w:numId w:val="17"/>
        </w:numPr>
        <w:rPr>
          <w:rFonts w:ascii="Times New Roman" w:hAnsi="Times New Roman" w:cs="Times New Roman"/>
        </w:rPr>
      </w:pPr>
      <w:r w:rsidRPr="008126E1">
        <w:rPr>
          <w:rFonts w:ascii="Times New Roman" w:hAnsi="Times New Roman" w:cs="Times New Roman"/>
        </w:rPr>
        <w:t xml:space="preserve"> </w:t>
      </w:r>
      <w:bookmarkStart w:id="35" w:name="_Toc464818169"/>
      <w:r w:rsidR="00B65F44" w:rsidRPr="008126E1">
        <w:rPr>
          <w:rFonts w:ascii="Times New Roman" w:hAnsi="Times New Roman" w:cs="Times New Roman"/>
        </w:rPr>
        <w:t>Appendix A</w:t>
      </w:r>
      <w:bookmarkEnd w:id="35"/>
    </w:p>
    <w:p w:rsidR="00AB72AC" w:rsidRPr="008126E1" w:rsidRDefault="00AB72AC" w:rsidP="00AB72AC">
      <w:pPr>
        <w:pStyle w:val="ListParagraph"/>
        <w:numPr>
          <w:ilvl w:val="1"/>
          <w:numId w:val="17"/>
        </w:numPr>
        <w:rPr>
          <w:rFonts w:ascii="Times New Roman" w:eastAsiaTheme="majorEastAsia" w:hAnsi="Times New Roman" w:cs="Times New Roman"/>
          <w:caps/>
          <w:color w:val="007789" w:themeColor="accent1" w:themeShade="BF"/>
          <w:sz w:val="24"/>
        </w:rPr>
      </w:pPr>
      <w:r w:rsidRPr="008126E1">
        <w:rPr>
          <w:rFonts w:ascii="Times New Roman" w:eastAsiaTheme="majorEastAsia" w:hAnsi="Times New Roman" w:cs="Times New Roman"/>
          <w:caps/>
          <w:color w:val="007789" w:themeColor="accent1" w:themeShade="BF"/>
          <w:sz w:val="24"/>
        </w:rPr>
        <w:t>Project Description</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Create an intelligent computer expert system for an emergency room of a hospital to diagnose toxic substances and poisons and to recommend the treatment based on the diagnosis. Perform research using Web or any other source to collect knowledge about the symptoms caused by toxic substance and poisons as well as their treatments. The emergency room staff will feed the symptoms of the patient. Using Backward Chaining, your expert system will diagnose the toxic substance or the poison and then using Forward Chaining, it will recommend the treatment.  After collecting knowledge, develop a decision tree for Backward Chaining and a decision tree for the Forward Chaining.  Then transform the decision trees into rules.  The decision trees should be big enough to generate a minimum of thirty rules in total (more rules are fine).  The rules should contain variables.  Implement the expert system program, employing Backward Chaining and Forward Chaining methodologies.</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Develop a user-friendly interface, which receives input data from an emergency room staff in restricted English format, uses keyword matching, and responds in a restricted English format.</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The inference engine programs are provided to you on TRACS but they are intentionally made inefficient and erroneous. Instead of blindly using the inference engine programs, you must study them and modify them to make them as good as possible. In fact, you may want to rewrite them. But you must use the methodologies taught in the class and used in these programs. Use C++ language. Your ‘main’ function will call the two other functions, i.e., ‘Identify Poison’ and ‘Treatment’.</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Form a team of a maximum of three students. You are expected to develop the decision trees, rules, interface, and the inference engines as a team. After programs are developed, each member of the team will follow the following six steps individually:</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1.</w:t>
      </w:r>
      <w:r w:rsidRPr="008126E1">
        <w:rPr>
          <w:rFonts w:ascii="Times New Roman" w:hAnsi="Times New Roman" w:cs="Times New Roman"/>
        </w:rPr>
        <w:tab/>
        <w:t>Run the program with the rules for a minimum of three goals (three Poisons). Each run will be initiated by a user through the Interface. The program will identify the type of the poison and provide a list of treatments for that poison.</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2.</w:t>
      </w:r>
      <w:r w:rsidRPr="008126E1">
        <w:rPr>
          <w:rFonts w:ascii="Times New Roman" w:hAnsi="Times New Roman" w:cs="Times New Roman"/>
        </w:rPr>
        <w:tab/>
        <w:t>Print intermediate results of at least one run to trace your program.</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3.</w:t>
      </w:r>
      <w:r w:rsidRPr="008126E1">
        <w:rPr>
          <w:rFonts w:ascii="Times New Roman" w:hAnsi="Times New Roman" w:cs="Times New Roman"/>
        </w:rPr>
        <w:tab/>
        <w:t>Analyze the results, and the efficiency of the program.</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4.</w:t>
      </w:r>
      <w:r w:rsidRPr="008126E1">
        <w:rPr>
          <w:rFonts w:ascii="Times New Roman" w:hAnsi="Times New Roman" w:cs="Times New Roman"/>
        </w:rPr>
        <w:tab/>
        <w:t xml:space="preserve">Write his/her REPORT explaining the problem, domain, decision trees, rules, methodologies, programs, modifications to programs, the analysis </w:t>
      </w:r>
      <w:proofErr w:type="gramStart"/>
      <w:r w:rsidRPr="008126E1">
        <w:rPr>
          <w:rFonts w:ascii="Times New Roman" w:hAnsi="Times New Roman" w:cs="Times New Roman"/>
        </w:rPr>
        <w:t>of  programs</w:t>
      </w:r>
      <w:proofErr w:type="gramEnd"/>
      <w:r w:rsidRPr="008126E1">
        <w:rPr>
          <w:rFonts w:ascii="Times New Roman" w:hAnsi="Times New Roman" w:cs="Times New Roman"/>
        </w:rPr>
        <w:t xml:space="preserve"> and the analysis of results. </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5.</w:t>
      </w:r>
      <w:r w:rsidRPr="008126E1">
        <w:rPr>
          <w:rFonts w:ascii="Times New Roman" w:hAnsi="Times New Roman" w:cs="Times New Roman"/>
        </w:rPr>
        <w:tab/>
        <w:t>Clearly identify the contribution of each team member.</w:t>
      </w:r>
    </w:p>
    <w:p w:rsidR="00AB72AC" w:rsidRPr="008126E1" w:rsidRDefault="00AB72AC" w:rsidP="00AB72AC">
      <w:pPr>
        <w:pStyle w:val="ListParagraph"/>
        <w:rPr>
          <w:rFonts w:ascii="Times New Roman" w:hAnsi="Times New Roman" w:cs="Times New Roman"/>
        </w:rPr>
      </w:pPr>
      <w:r w:rsidRPr="008126E1">
        <w:rPr>
          <w:rFonts w:ascii="Times New Roman" w:hAnsi="Times New Roman" w:cs="Times New Roman"/>
        </w:rPr>
        <w:t>6.</w:t>
      </w:r>
      <w:r w:rsidRPr="008126E1">
        <w:rPr>
          <w:rFonts w:ascii="Times New Roman" w:hAnsi="Times New Roman" w:cs="Times New Roman"/>
        </w:rPr>
        <w:tab/>
        <w:t>Demonstrate the execution and performance of the program.</w:t>
      </w:r>
    </w:p>
    <w:p w:rsidR="00B65F44" w:rsidRPr="008126E1" w:rsidRDefault="00FF3371" w:rsidP="00FF3371">
      <w:pPr>
        <w:pStyle w:val="Heading1"/>
        <w:numPr>
          <w:ilvl w:val="0"/>
          <w:numId w:val="17"/>
        </w:numPr>
        <w:rPr>
          <w:rFonts w:ascii="Times New Roman" w:hAnsi="Times New Roman" w:cs="Times New Roman"/>
        </w:rPr>
      </w:pPr>
      <w:r w:rsidRPr="008126E1">
        <w:rPr>
          <w:rFonts w:ascii="Times New Roman" w:hAnsi="Times New Roman" w:cs="Times New Roman"/>
        </w:rPr>
        <w:lastRenderedPageBreak/>
        <w:t xml:space="preserve"> </w:t>
      </w:r>
      <w:bookmarkStart w:id="36" w:name="_Toc464818170"/>
      <w:r w:rsidR="00B65F44" w:rsidRPr="008126E1">
        <w:rPr>
          <w:rFonts w:ascii="Times New Roman" w:hAnsi="Times New Roman" w:cs="Times New Roman"/>
        </w:rPr>
        <w:t>Appendix B</w:t>
      </w:r>
      <w:bookmarkEnd w:id="36"/>
    </w:p>
    <w:p w:rsidR="00B65F44" w:rsidRPr="008126E1" w:rsidRDefault="00B65F44" w:rsidP="00B65F44">
      <w:pPr>
        <w:pStyle w:val="Heading2"/>
        <w:numPr>
          <w:ilvl w:val="1"/>
          <w:numId w:val="17"/>
        </w:numPr>
        <w:rPr>
          <w:rFonts w:ascii="Times New Roman" w:hAnsi="Times New Roman" w:cs="Times New Roman"/>
        </w:rPr>
      </w:pPr>
      <w:bookmarkStart w:id="37" w:name="_Toc464818171"/>
      <w:r w:rsidRPr="008126E1">
        <w:rPr>
          <w:rFonts w:ascii="Times New Roman" w:hAnsi="Times New Roman" w:cs="Times New Roman"/>
        </w:rPr>
        <w:t>Rules for Backward Chaining:</w:t>
      </w:r>
      <w:bookmarkEnd w:id="37"/>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Bite = </w:t>
      </w:r>
      <w:proofErr w:type="gramStart"/>
      <w:r w:rsidRPr="008126E1">
        <w:rPr>
          <w:rFonts w:ascii="Times New Roman" w:hAnsi="Times New Roman" w:cs="Times New Roman"/>
        </w:rPr>
        <w:t>No</w:t>
      </w:r>
      <w:proofErr w:type="gramEnd"/>
      <w:r w:rsidRPr="008126E1">
        <w:rPr>
          <w:rFonts w:ascii="Times New Roman" w:hAnsi="Times New Roman" w:cs="Times New Roman"/>
        </w:rPr>
        <w:t xml:space="preserve"> then AnimalPoison = No</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Bite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AnimalPoison = Yes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If Bite = yes, and Puncture = yes, Then Animal = Snake</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If AnimalPoison = yes, and Puncture = no, Then Animal = Spider</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If AnimalPoison = YES and Animal = Spider, and ImmedSympt = yes, Then PitViper = yes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If Animal = Snake, and ImmedSympt = no, Then PitViper = no</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PitViper = yes, and DroopingEyes = yes, </w:t>
      </w:r>
      <w:proofErr w:type="gramStart"/>
      <w:r w:rsidRPr="008126E1">
        <w:rPr>
          <w:rFonts w:ascii="Times New Roman" w:hAnsi="Times New Roman" w:cs="Times New Roman"/>
        </w:rPr>
        <w:t>and  SeverePain</w:t>
      </w:r>
      <w:proofErr w:type="gramEnd"/>
      <w:r w:rsidRPr="008126E1">
        <w:rPr>
          <w:rFonts w:ascii="Times New Roman" w:hAnsi="Times New Roman" w:cs="Times New Roman"/>
        </w:rPr>
        <w:t xml:space="preserve"> =yes, Then Poison = Rattlesnake</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If SpiderBite = yes, and CrampsSpasms = yes, and HighBloodPressure = yes, Then Poison = Black Widow</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SpiderBite = yes, and CrampsSpasms = no, and Lesions = yes, Then Poison = Brown Recluse </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AnimalPoison = No and OnlyEyeExp = </w:t>
      </w:r>
      <w:proofErr w:type="gramStart"/>
      <w:r w:rsidRPr="008126E1">
        <w:rPr>
          <w:rFonts w:ascii="Times New Roman" w:hAnsi="Times New Roman" w:cs="Times New Roman"/>
        </w:rPr>
        <w:t>No</w:t>
      </w:r>
      <w:proofErr w:type="gramEnd"/>
      <w:r w:rsidRPr="008126E1">
        <w:rPr>
          <w:rFonts w:ascii="Times New Roman" w:hAnsi="Times New Roman" w:cs="Times New Roman"/>
        </w:rPr>
        <w:t xml:space="preserve"> then Early = Yes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AnimalPoison = No and OnlyEyeExp = Yes and IrritationEyes = Yes and SpasmodicBlinking = Yes and TearProd = Yes and StingingPain = </w:t>
      </w:r>
      <w:proofErr w:type="gramStart"/>
      <w:r w:rsidRPr="008126E1">
        <w:rPr>
          <w:rFonts w:ascii="Times New Roman" w:hAnsi="Times New Roman" w:cs="Times New Roman"/>
        </w:rPr>
        <w:t>No</w:t>
      </w:r>
      <w:proofErr w:type="gramEnd"/>
      <w:r w:rsidRPr="008126E1">
        <w:rPr>
          <w:rFonts w:ascii="Times New Roman" w:hAnsi="Times New Roman" w:cs="Times New Roman"/>
        </w:rPr>
        <w:t xml:space="preserve"> then Poison = Cyanogen Chloride.</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AnimalPoison = No and OnlyEyeExp = Yes and IrritationEyes = Yes and SpasmodicBlinking = Yes and TearProd = Yes and StingingPain = Yes and Swelling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Lewisite.</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AnimalPoison = No and OnlyEyeExp = Yes and IrritationEyes = No and EyePain = Yes and Redness = Yes and Burns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Sodium Cyanide</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Early = yes and NauseaVomiting = Yes and ContractedPupils = Yes and DifficultyBreathing = yes and RunnyNose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Moderate exposure to NerveAgents.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Early = yes and NauseaVomiting = Yes and RapidBreathing = Yes and LightHeadedness = Yes and Anxiety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Potassium Cyanide</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Early = Yes and NauseaVomiting = No and MuscleSpasms = yes and Convulsions = yes and IncreasedResponsiveness = yes and Stiffness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Strychnine</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Early = yes and NauseaVomiting = Yes and ENTIrritation = Yes and Cough = Yes and </w:t>
      </w:r>
      <w:proofErr w:type="gramStart"/>
      <w:r w:rsidRPr="008126E1">
        <w:rPr>
          <w:rFonts w:ascii="Times New Roman" w:hAnsi="Times New Roman" w:cs="Times New Roman"/>
        </w:rPr>
        <w:t>Suffocation  =</w:t>
      </w:r>
      <w:proofErr w:type="gramEnd"/>
      <w:r w:rsidRPr="008126E1">
        <w:rPr>
          <w:rFonts w:ascii="Times New Roman" w:hAnsi="Times New Roman" w:cs="Times New Roman"/>
        </w:rPr>
        <w:t xml:space="preserve"> Yes Then Poison = Chlorine gas</w:t>
      </w:r>
    </w:p>
    <w:p w:rsidR="00B65F44" w:rsidRPr="008126E1" w:rsidRDefault="00B65F44" w:rsidP="00B65F44">
      <w:pPr>
        <w:pStyle w:val="ListParagraph"/>
        <w:numPr>
          <w:ilvl w:val="0"/>
          <w:numId w:val="23"/>
        </w:numPr>
        <w:rPr>
          <w:rFonts w:ascii="Times New Roman" w:hAnsi="Times New Roman" w:cs="Times New Roman"/>
        </w:rPr>
      </w:pPr>
      <w:proofErr w:type="gramStart"/>
      <w:r w:rsidRPr="008126E1">
        <w:rPr>
          <w:rFonts w:ascii="Times New Roman" w:hAnsi="Times New Roman" w:cs="Times New Roman"/>
        </w:rPr>
        <w:t>If  AnimalPoison</w:t>
      </w:r>
      <w:proofErr w:type="gramEnd"/>
      <w:r w:rsidRPr="008126E1">
        <w:rPr>
          <w:rFonts w:ascii="Times New Roman" w:hAnsi="Times New Roman" w:cs="Times New Roman"/>
        </w:rPr>
        <w:t xml:space="preserve"> = No and Time &gt; 0.5 and &lt; 10 and NauseaVomiting = Yes and AbdominalPain = yes and Diarrhea = no and Headache = yes and MuscleCramps = yes and DarkUrine = yes then Poison = Arsine gas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If AnimalPoison = No and OnsetTime &gt; 0.5 and &lt; 10 and NauseaVomiting = Yes and AbdominalPain = yes and Diarrhea = no and Headache = yes and MuscleCramps = no and NumbLipsTongue = Yes and IncreasingParalysis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Tetrodotoxin</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AnimalPoison = No and OnsetTime &gt; 0.5 and &lt; 10 and NauseaVomiting = Yes and AbdominalPain = yes and Diarrhea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GISymptoms = yes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GISymptoms = yes and Hemolysis = Yes and Dark urine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Arsenic</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GISymptoms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Dehydration = Yes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lastRenderedPageBreak/>
        <w:t xml:space="preserve">If Dehydration = Yes and BurningMouthThroat = Yes and Gastroentritis = yes and BloodyUrine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Ricin</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AnimalPoison = No and OnsetTime &gt; 8 and &lt; 36 and DifficultyBreathing = yes and Cough = yes and PulmonaryEdema = yes and Fever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Ricin Vapors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AnimalPoison = No and OnsetTime &gt; 2 and &lt; 48 and RunnyNose = yes and Nosebleed = yes and Cough = yes and Wheezing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Sulfur Mustard gas</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 xml:space="preserve">If AnimalPoison = No and Time &gt; 2 and &lt; 48 and RunnyNose = No and NauseaVomiting = yes and Diarrhea = yes and JointPain = yes and Fever = </w:t>
      </w:r>
      <w:proofErr w:type="gramStart"/>
      <w:r w:rsidRPr="008126E1">
        <w:rPr>
          <w:rFonts w:ascii="Times New Roman" w:hAnsi="Times New Roman" w:cs="Times New Roman"/>
        </w:rPr>
        <w:t>yes</w:t>
      </w:r>
      <w:proofErr w:type="gramEnd"/>
      <w:r w:rsidRPr="008126E1">
        <w:rPr>
          <w:rFonts w:ascii="Times New Roman" w:hAnsi="Times New Roman" w:cs="Times New Roman"/>
        </w:rPr>
        <w:t xml:space="preserve"> then Poison = Colchicine</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If PitViper = yes, and DroopingEyes = no, and SkinColorChange = yes, and LowBloodPressure = yes, Then Poison = Copperhead/Moccasin</w:t>
      </w:r>
    </w:p>
    <w:p w:rsidR="00B65F44" w:rsidRPr="008126E1" w:rsidRDefault="00B65F44" w:rsidP="00B65F44">
      <w:pPr>
        <w:pStyle w:val="ListParagraph"/>
        <w:numPr>
          <w:ilvl w:val="0"/>
          <w:numId w:val="23"/>
        </w:numPr>
        <w:rPr>
          <w:rFonts w:ascii="Times New Roman" w:hAnsi="Times New Roman" w:cs="Times New Roman"/>
        </w:rPr>
      </w:pPr>
      <w:r w:rsidRPr="008126E1">
        <w:rPr>
          <w:rFonts w:ascii="Times New Roman" w:hAnsi="Times New Roman" w:cs="Times New Roman"/>
        </w:rPr>
        <w:t>If PitViper = no, and Convulsions = yes, and BreathingDifficulty = yes, Then Poison = Coral Snake</w:t>
      </w:r>
    </w:p>
    <w:p w:rsidR="00B65F44" w:rsidRPr="008126E1" w:rsidRDefault="00B65F44" w:rsidP="00B65F44">
      <w:pPr>
        <w:pStyle w:val="Heading2"/>
        <w:numPr>
          <w:ilvl w:val="1"/>
          <w:numId w:val="17"/>
        </w:numPr>
        <w:rPr>
          <w:rFonts w:ascii="Times New Roman" w:hAnsi="Times New Roman" w:cs="Times New Roman"/>
        </w:rPr>
      </w:pPr>
      <w:bookmarkStart w:id="38" w:name="_Toc464818172"/>
      <w:r w:rsidRPr="008126E1">
        <w:rPr>
          <w:rFonts w:ascii="Times New Roman" w:hAnsi="Times New Roman" w:cs="Times New Roman"/>
        </w:rPr>
        <w:t>Rules for Forward Chaining:</w:t>
      </w:r>
      <w:bookmarkEnd w:id="38"/>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 xml:space="preserve">If Poison = </w:t>
      </w:r>
      <w:proofErr w:type="gramStart"/>
      <w:r w:rsidRPr="008126E1">
        <w:rPr>
          <w:rFonts w:ascii="Times New Roman" w:hAnsi="Times New Roman" w:cs="Times New Roman"/>
        </w:rPr>
        <w:t>Arsenic</w:t>
      </w:r>
      <w:proofErr w:type="gramEnd"/>
      <w:r w:rsidRPr="008126E1">
        <w:rPr>
          <w:rFonts w:ascii="Times New Roman" w:hAnsi="Times New Roman" w:cs="Times New Roman"/>
        </w:rPr>
        <w:t xml:space="preserve"> then Treatment = Hemodialysis and Blood Transfusion</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 xml:space="preserve">If Poison = </w:t>
      </w:r>
      <w:proofErr w:type="gramStart"/>
      <w:r w:rsidRPr="008126E1">
        <w:rPr>
          <w:rFonts w:ascii="Times New Roman" w:hAnsi="Times New Roman" w:cs="Times New Roman"/>
        </w:rPr>
        <w:t>Cyanide</w:t>
      </w:r>
      <w:proofErr w:type="gramEnd"/>
      <w:r w:rsidRPr="008126E1">
        <w:rPr>
          <w:rFonts w:ascii="Times New Roman" w:hAnsi="Times New Roman" w:cs="Times New Roman"/>
        </w:rPr>
        <w:t xml:space="preserve"> then Treatment = Use Cyanide Antidote Kit</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 xml:space="preserve">If Poison = </w:t>
      </w:r>
      <w:proofErr w:type="gramStart"/>
      <w:r w:rsidRPr="008126E1">
        <w:rPr>
          <w:rFonts w:ascii="Times New Roman" w:hAnsi="Times New Roman" w:cs="Times New Roman"/>
        </w:rPr>
        <w:t>Strychnine</w:t>
      </w:r>
      <w:proofErr w:type="gramEnd"/>
      <w:r w:rsidRPr="008126E1">
        <w:rPr>
          <w:rFonts w:ascii="Times New Roman" w:hAnsi="Times New Roman" w:cs="Times New Roman"/>
        </w:rPr>
        <w:t xml:space="preserve"> then Treatment = Decontaminate patient's blood using active charcoal</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If Poison = Tetrodotoxin then Treatment = Change patient's clothes and Monitor him for Hypotension, respiratory depression, low blood sugar</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 xml:space="preserve">If Poison = Nerve </w:t>
      </w:r>
      <w:proofErr w:type="gramStart"/>
      <w:r w:rsidRPr="008126E1">
        <w:rPr>
          <w:rFonts w:ascii="Times New Roman" w:hAnsi="Times New Roman" w:cs="Times New Roman"/>
        </w:rPr>
        <w:t>Agents</w:t>
      </w:r>
      <w:proofErr w:type="gramEnd"/>
      <w:r w:rsidRPr="008126E1">
        <w:rPr>
          <w:rFonts w:ascii="Times New Roman" w:hAnsi="Times New Roman" w:cs="Times New Roman"/>
        </w:rPr>
        <w:t xml:space="preserve"> then Treatment = Give Antidote injection and ventilator support and administer oxygen </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If Poison = Chlorine Gas then Treatment = Change patient's clothes, wash body with soap and water and provide supportive medical care</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 xml:space="preserve">If Poison = Arsine </w:t>
      </w:r>
      <w:proofErr w:type="gramStart"/>
      <w:r w:rsidRPr="008126E1">
        <w:rPr>
          <w:rFonts w:ascii="Times New Roman" w:hAnsi="Times New Roman" w:cs="Times New Roman"/>
        </w:rPr>
        <w:t>Gas</w:t>
      </w:r>
      <w:proofErr w:type="gramEnd"/>
      <w:r w:rsidRPr="008126E1">
        <w:rPr>
          <w:rFonts w:ascii="Times New Roman" w:hAnsi="Times New Roman" w:cs="Times New Roman"/>
        </w:rPr>
        <w:t xml:space="preserve"> then Treatment = Blood transfusion and IV fluids to be given. Dialysis may be needed to lean the blood.</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 xml:space="preserve">If Poison = </w:t>
      </w:r>
      <w:proofErr w:type="gramStart"/>
      <w:r w:rsidRPr="008126E1">
        <w:rPr>
          <w:rFonts w:ascii="Times New Roman" w:hAnsi="Times New Roman" w:cs="Times New Roman"/>
        </w:rPr>
        <w:t>Ricin</w:t>
      </w:r>
      <w:proofErr w:type="gramEnd"/>
      <w:r w:rsidRPr="008126E1">
        <w:rPr>
          <w:rFonts w:ascii="Times New Roman" w:hAnsi="Times New Roman" w:cs="Times New Roman"/>
        </w:rPr>
        <w:t xml:space="preserve"> then Treatment = IV fluids to be give to patient. Benzodiazepine to treat seizures and flush stomach with activated charcoal</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 xml:space="preserve">If Poison = Ricin Vapors then Treatment = Supportive medical care to help victim breathe and give IV </w:t>
      </w:r>
      <w:proofErr w:type="gramStart"/>
      <w:r w:rsidRPr="008126E1">
        <w:rPr>
          <w:rFonts w:ascii="Times New Roman" w:hAnsi="Times New Roman" w:cs="Times New Roman"/>
        </w:rPr>
        <w:t>fluids,.</w:t>
      </w:r>
      <w:proofErr w:type="gramEnd"/>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 xml:space="preserve">If Poison = </w:t>
      </w:r>
      <w:proofErr w:type="gramStart"/>
      <w:r w:rsidRPr="008126E1">
        <w:rPr>
          <w:rFonts w:ascii="Times New Roman" w:hAnsi="Times New Roman" w:cs="Times New Roman"/>
        </w:rPr>
        <w:t>Colchicine</w:t>
      </w:r>
      <w:proofErr w:type="gramEnd"/>
      <w:r w:rsidRPr="008126E1">
        <w:rPr>
          <w:rFonts w:ascii="Times New Roman" w:hAnsi="Times New Roman" w:cs="Times New Roman"/>
        </w:rPr>
        <w:t xml:space="preserve"> then Treatment = Administer charcoal as slurry. Begin IV fluids. Gastric lavage within one hour of ingestion.</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If Poison = Rattlesnake Venom then Treatment = If the bite is serious, then administer pit viper anti-venom. Otherwise clean the wound, treat the symptoms, and give a tetanus vaccine.</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If Poison = Copperhead/Mocassin Venom then Treatment = If the bite is serious, then administer pit viper anti-venom. Otherwise clean the wound, treat the symptoms, and give a tetanus vaccine.</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If Poison = Coral Snake Venom then Treatment = If the bite is serious, then administer coral snake anti-venom. Otherwise clean the wound, treat the symptoms, and give a tetanus vaccine.</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If Poison = Black Widow Venom then Treatment = If the patient is having difficulty breathing, is pregnant or has high blood pressure, administer antitoxin. Use benzodiazepines and narcotics to treat pain and spasms. Use anti-hypertension medicine for high blood pressure.</w:t>
      </w:r>
    </w:p>
    <w:p w:rsidR="00B65F44" w:rsidRPr="008126E1"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lastRenderedPageBreak/>
        <w:t xml:space="preserve">If Poison = Brown Recluse </w:t>
      </w:r>
      <w:proofErr w:type="gramStart"/>
      <w:r w:rsidRPr="008126E1">
        <w:rPr>
          <w:rFonts w:ascii="Times New Roman" w:hAnsi="Times New Roman" w:cs="Times New Roman"/>
        </w:rPr>
        <w:t>Venom</w:t>
      </w:r>
      <w:proofErr w:type="gramEnd"/>
      <w:r w:rsidRPr="008126E1">
        <w:rPr>
          <w:rFonts w:ascii="Times New Roman" w:hAnsi="Times New Roman" w:cs="Times New Roman"/>
        </w:rPr>
        <w:t xml:space="preserve"> then Treatment = There is no antitoxin. Treat the symptoms. Use antibiotics in case of infection. Use braces if the bite is near a joint </w:t>
      </w:r>
    </w:p>
    <w:p w:rsidR="00B65F44" w:rsidRDefault="00B65F44" w:rsidP="00B65F44">
      <w:pPr>
        <w:pStyle w:val="ListParagraph"/>
        <w:numPr>
          <w:ilvl w:val="0"/>
          <w:numId w:val="22"/>
        </w:numPr>
        <w:rPr>
          <w:rFonts w:ascii="Times New Roman" w:hAnsi="Times New Roman" w:cs="Times New Roman"/>
        </w:rPr>
      </w:pPr>
      <w:r w:rsidRPr="008126E1">
        <w:rPr>
          <w:rFonts w:ascii="Times New Roman" w:hAnsi="Times New Roman" w:cs="Times New Roman"/>
        </w:rPr>
        <w:t>If Poison = Sulphur Mustard Gas then Treatment = Administer oxygen, assist ventilation and provide artificial respiration if required.</w:t>
      </w:r>
    </w:p>
    <w:p w:rsidR="0041616A" w:rsidRDefault="0041616A" w:rsidP="0041616A">
      <w:pPr>
        <w:pStyle w:val="Heading1"/>
      </w:pPr>
      <w:bookmarkStart w:id="39" w:name="_Toc464818173"/>
      <w:r>
        <w:t>Project.cpp (Source Code)</w:t>
      </w:r>
      <w:bookmarkEnd w:id="39"/>
    </w:p>
    <w:p w:rsidR="0041616A" w:rsidRDefault="0041616A" w:rsidP="0041616A"/>
    <w:p w:rsidR="0041616A" w:rsidRDefault="0041616A" w:rsidP="0041616A">
      <w:r>
        <w:t>#include &lt;cstdlib&gt;</w:t>
      </w:r>
    </w:p>
    <w:p w:rsidR="0041616A" w:rsidRDefault="0041616A" w:rsidP="0041616A">
      <w:r>
        <w:t>#include &lt;iostream&gt;</w:t>
      </w:r>
    </w:p>
    <w:p w:rsidR="0041616A" w:rsidRDefault="0041616A" w:rsidP="0041616A">
      <w:r>
        <w:t>#include &lt;cstring&gt;</w:t>
      </w:r>
    </w:p>
    <w:p w:rsidR="0041616A" w:rsidRDefault="0041616A" w:rsidP="0041616A">
      <w:r>
        <w:t>#include &lt;cstdio&gt;</w:t>
      </w:r>
    </w:p>
    <w:p w:rsidR="0041616A" w:rsidRDefault="0041616A" w:rsidP="0041616A">
      <w:r>
        <w:t>#include &lt;queue&gt;</w:t>
      </w:r>
    </w:p>
    <w:p w:rsidR="0041616A" w:rsidRDefault="0041616A" w:rsidP="0041616A">
      <w:r>
        <w:t>#include &lt;fstream&gt;</w:t>
      </w:r>
    </w:p>
    <w:p w:rsidR="0041616A" w:rsidRDefault="0041616A" w:rsidP="0041616A"/>
    <w:p w:rsidR="0041616A" w:rsidRDefault="0041616A" w:rsidP="0041616A">
      <w:r>
        <w:t>using namespace std;</w:t>
      </w:r>
    </w:p>
    <w:p w:rsidR="0041616A" w:rsidRDefault="0041616A" w:rsidP="0041616A"/>
    <w:p w:rsidR="0041616A" w:rsidRDefault="0041616A" w:rsidP="0041616A"/>
    <w:p w:rsidR="0041616A" w:rsidRDefault="0041616A" w:rsidP="0041616A"/>
    <w:p w:rsidR="0041616A" w:rsidRDefault="0041616A" w:rsidP="0041616A"/>
    <w:p w:rsidR="0041616A" w:rsidRDefault="0041616A" w:rsidP="0041616A">
      <w:r>
        <w:t>struct Variable</w:t>
      </w:r>
    </w:p>
    <w:p w:rsidR="0041616A" w:rsidRDefault="0041616A" w:rsidP="0041616A">
      <w:r>
        <w:t>{</w:t>
      </w:r>
    </w:p>
    <w:p w:rsidR="0041616A" w:rsidRDefault="0041616A" w:rsidP="0041616A">
      <w:r>
        <w:t xml:space="preserve">    string name;</w:t>
      </w:r>
    </w:p>
    <w:p w:rsidR="0041616A" w:rsidRDefault="0041616A" w:rsidP="0041616A">
      <w:r>
        <w:t xml:space="preserve">    string value;</w:t>
      </w:r>
    </w:p>
    <w:p w:rsidR="0041616A" w:rsidRDefault="0041616A" w:rsidP="0041616A">
      <w:r>
        <w:t xml:space="preserve">    bool instantiate;</w:t>
      </w:r>
    </w:p>
    <w:p w:rsidR="0041616A" w:rsidRDefault="0041616A" w:rsidP="0041616A">
      <w:r>
        <w:t>};</w:t>
      </w:r>
    </w:p>
    <w:p w:rsidR="0041616A" w:rsidRDefault="0041616A" w:rsidP="0041616A"/>
    <w:p w:rsidR="0041616A" w:rsidRDefault="0041616A" w:rsidP="0041616A">
      <w:r>
        <w:t>struct Conclusion</w:t>
      </w:r>
    </w:p>
    <w:p w:rsidR="0041616A" w:rsidRDefault="0041616A" w:rsidP="0041616A">
      <w:r>
        <w:lastRenderedPageBreak/>
        <w:t>{</w:t>
      </w:r>
    </w:p>
    <w:p w:rsidR="0041616A" w:rsidRDefault="0041616A" w:rsidP="0041616A">
      <w:r>
        <w:t xml:space="preserve">    string name;</w:t>
      </w:r>
    </w:p>
    <w:p w:rsidR="0041616A" w:rsidRDefault="0041616A" w:rsidP="0041616A">
      <w:r>
        <w:t xml:space="preserve">    string value;</w:t>
      </w:r>
    </w:p>
    <w:p w:rsidR="0041616A" w:rsidRDefault="0041616A" w:rsidP="0041616A">
      <w:r>
        <w:t xml:space="preserve">    string possibleAnswer;</w:t>
      </w:r>
    </w:p>
    <w:p w:rsidR="0041616A" w:rsidRDefault="0041616A" w:rsidP="0041616A">
      <w:r>
        <w:t>};</w:t>
      </w:r>
    </w:p>
    <w:p w:rsidR="0041616A" w:rsidRDefault="0041616A" w:rsidP="0041616A"/>
    <w:p w:rsidR="0041616A" w:rsidRDefault="0041616A" w:rsidP="0041616A">
      <w:r>
        <w:t>//This struct converts "If name1 == value1 then nameConclusion = D"</w:t>
      </w:r>
    </w:p>
    <w:p w:rsidR="0041616A" w:rsidRDefault="0041616A" w:rsidP="0041616A">
      <w:r>
        <w:t>struct Question</w:t>
      </w:r>
    </w:p>
    <w:p w:rsidR="0041616A" w:rsidRDefault="0041616A" w:rsidP="0041616A">
      <w:r>
        <w:t>{</w:t>
      </w:r>
    </w:p>
    <w:p w:rsidR="0041616A" w:rsidRDefault="0041616A" w:rsidP="0041616A">
      <w:r>
        <w:t xml:space="preserve">    string name1;</w:t>
      </w:r>
    </w:p>
    <w:p w:rsidR="0041616A" w:rsidRDefault="0041616A" w:rsidP="0041616A">
      <w:r>
        <w:t xml:space="preserve">    string value1;</w:t>
      </w:r>
    </w:p>
    <w:p w:rsidR="0041616A" w:rsidRDefault="0041616A" w:rsidP="0041616A">
      <w:r>
        <w:t>};</w:t>
      </w:r>
    </w:p>
    <w:p w:rsidR="0041616A" w:rsidRDefault="0041616A" w:rsidP="0041616A"/>
    <w:p w:rsidR="0041616A" w:rsidRDefault="0041616A" w:rsidP="0041616A"/>
    <w:p w:rsidR="0041616A" w:rsidRDefault="0041616A" w:rsidP="0041616A">
      <w:r>
        <w:t>//input knowledge base from file</w:t>
      </w:r>
    </w:p>
    <w:p w:rsidR="0041616A" w:rsidRDefault="0041616A" w:rsidP="0041616A">
      <w:r>
        <w:t xml:space="preserve">bool </w:t>
      </w:r>
      <w:proofErr w:type="gramStart"/>
      <w:r>
        <w:t>openKnowledgeBaseFile(</w:t>
      </w:r>
      <w:proofErr w:type="gramEnd"/>
      <w:r>
        <w:t>fstream&amp;, const char*);</w:t>
      </w:r>
    </w:p>
    <w:p w:rsidR="0041616A" w:rsidRDefault="0041616A" w:rsidP="0041616A"/>
    <w:p w:rsidR="0041616A" w:rsidRDefault="0041616A" w:rsidP="0041616A">
      <w:r>
        <w:t>//display 3 lists</w:t>
      </w:r>
    </w:p>
    <w:p w:rsidR="0041616A" w:rsidRDefault="0041616A" w:rsidP="0041616A">
      <w:r>
        <w:t>void display_</w:t>
      </w:r>
      <w:proofErr w:type="gramStart"/>
      <w:r>
        <w:t>clauseList(</w:t>
      </w:r>
      <w:proofErr w:type="gramEnd"/>
      <w:r>
        <w:t>Question*, int);</w:t>
      </w:r>
    </w:p>
    <w:p w:rsidR="0041616A" w:rsidRDefault="0041616A" w:rsidP="0041616A">
      <w:r>
        <w:t>void display_conclusion_</w:t>
      </w:r>
      <w:proofErr w:type="gramStart"/>
      <w:r>
        <w:t>list(</w:t>
      </w:r>
      <w:proofErr w:type="gramEnd"/>
      <w:r>
        <w:t>Conclusion*, int);</w:t>
      </w:r>
    </w:p>
    <w:p w:rsidR="0041616A" w:rsidRDefault="0041616A" w:rsidP="0041616A">
      <w:r>
        <w:t>void display_variable_</w:t>
      </w:r>
      <w:proofErr w:type="gramStart"/>
      <w:r>
        <w:t>list(</w:t>
      </w:r>
      <w:proofErr w:type="gramEnd"/>
      <w:r>
        <w:t>Variable*, int);</w:t>
      </w:r>
    </w:p>
    <w:p w:rsidR="0041616A" w:rsidRDefault="0041616A" w:rsidP="0041616A"/>
    <w:p w:rsidR="0041616A" w:rsidRDefault="0041616A" w:rsidP="0041616A">
      <w:r>
        <w:t>//build 3 lists</w:t>
      </w:r>
    </w:p>
    <w:p w:rsidR="0041616A" w:rsidRDefault="0041616A" w:rsidP="0041616A">
      <w:r>
        <w:t>void build_clause_</w:t>
      </w:r>
      <w:proofErr w:type="gramStart"/>
      <w:r>
        <w:t>list(</w:t>
      </w:r>
      <w:proofErr w:type="gramEnd"/>
      <w:r>
        <w:t>fstream&amp;, Question*, Conclusion*, int);</w:t>
      </w:r>
    </w:p>
    <w:p w:rsidR="0041616A" w:rsidRDefault="0041616A" w:rsidP="0041616A">
      <w:r>
        <w:t>int build_variable_</w:t>
      </w:r>
      <w:proofErr w:type="gramStart"/>
      <w:r>
        <w:t>list(</w:t>
      </w:r>
      <w:proofErr w:type="gramEnd"/>
      <w:r>
        <w:t>Variable*, Question*, int, Conclusion*, int);</w:t>
      </w:r>
    </w:p>
    <w:p w:rsidR="0041616A" w:rsidRDefault="0041616A" w:rsidP="0041616A"/>
    <w:p w:rsidR="0041616A" w:rsidRDefault="0041616A" w:rsidP="0041616A">
      <w:r>
        <w:lastRenderedPageBreak/>
        <w:t>//check if a variable is in variable list or conclusion list</w:t>
      </w:r>
    </w:p>
    <w:p w:rsidR="0041616A" w:rsidRDefault="0041616A" w:rsidP="0041616A">
      <w:r>
        <w:t>//check_variable also asks for information from the user</w:t>
      </w:r>
    </w:p>
    <w:p w:rsidR="0041616A" w:rsidRDefault="0041616A" w:rsidP="0041616A">
      <w:r>
        <w:t>int check_conclusion (string, Conclusion*, int);</w:t>
      </w:r>
    </w:p>
    <w:p w:rsidR="0041616A" w:rsidRDefault="0041616A" w:rsidP="0041616A">
      <w:r>
        <w:t>int check_</w:t>
      </w:r>
      <w:proofErr w:type="gramStart"/>
      <w:r>
        <w:t>variable(</w:t>
      </w:r>
      <w:proofErr w:type="gramEnd"/>
      <w:r>
        <w:t>string, Variable*, int);</w:t>
      </w:r>
    </w:p>
    <w:p w:rsidR="0041616A" w:rsidRDefault="0041616A" w:rsidP="0041616A"/>
    <w:p w:rsidR="0041616A" w:rsidRDefault="0041616A" w:rsidP="0041616A">
      <w:r>
        <w:t>//check current conditions to see if more questions are not needed</w:t>
      </w:r>
    </w:p>
    <w:p w:rsidR="0041616A" w:rsidRDefault="0041616A" w:rsidP="0041616A">
      <w:r>
        <w:t>bool check_stop_</w:t>
      </w:r>
      <w:proofErr w:type="gramStart"/>
      <w:r>
        <w:t>path(</w:t>
      </w:r>
      <w:proofErr w:type="gramEnd"/>
      <w:r>
        <w:t>Variable*, int, Question*, int);</w:t>
      </w:r>
    </w:p>
    <w:p w:rsidR="0041616A" w:rsidRDefault="0041616A" w:rsidP="0041616A"/>
    <w:p w:rsidR="0041616A" w:rsidRDefault="0041616A" w:rsidP="0041616A">
      <w:r>
        <w:t>//get conclusion by giving the conclusion name and 3 lists and their size</w:t>
      </w:r>
    </w:p>
    <w:p w:rsidR="0041616A" w:rsidRDefault="0041616A" w:rsidP="0041616A">
      <w:r>
        <w:t>string get_</w:t>
      </w:r>
      <w:proofErr w:type="gramStart"/>
      <w:r>
        <w:t>conclusion(</w:t>
      </w:r>
      <w:proofErr w:type="gramEnd"/>
      <w:r>
        <w:t>string, Conclusion*, Question*, Variable*, int, int, int);</w:t>
      </w:r>
    </w:p>
    <w:p w:rsidR="0041616A" w:rsidRDefault="0041616A" w:rsidP="0041616A"/>
    <w:p w:rsidR="0041616A" w:rsidRDefault="0041616A" w:rsidP="0041616A">
      <w:r>
        <w:t>string backward_</w:t>
      </w:r>
      <w:proofErr w:type="gramStart"/>
      <w:r>
        <w:t>chaining(</w:t>
      </w:r>
      <w:proofErr w:type="gramEnd"/>
      <w:r>
        <w:t>);</w:t>
      </w:r>
    </w:p>
    <w:p w:rsidR="0041616A" w:rsidRDefault="0041616A" w:rsidP="0041616A"/>
    <w:p w:rsidR="0041616A" w:rsidRDefault="0041616A" w:rsidP="0041616A"/>
    <w:p w:rsidR="0041616A" w:rsidRDefault="0041616A" w:rsidP="0041616A"/>
    <w:p w:rsidR="0041616A" w:rsidRDefault="0041616A" w:rsidP="0041616A"/>
    <w:p w:rsidR="0041616A" w:rsidRDefault="0041616A" w:rsidP="0041616A"/>
    <w:p w:rsidR="0041616A" w:rsidRDefault="0041616A" w:rsidP="0041616A">
      <w:r>
        <w:t>//=======================================</w:t>
      </w:r>
    </w:p>
    <w:p w:rsidR="0041616A" w:rsidRDefault="0041616A" w:rsidP="0041616A"/>
    <w:p w:rsidR="0041616A" w:rsidRDefault="0041616A" w:rsidP="0041616A">
      <w:r>
        <w:t xml:space="preserve">void </w:t>
      </w:r>
      <w:proofErr w:type="gramStart"/>
      <w:r>
        <w:t>IdentifyPoison(</w:t>
      </w:r>
      <w:proofErr w:type="gramEnd"/>
      <w:r>
        <w:t>);</w:t>
      </w:r>
    </w:p>
    <w:p w:rsidR="0041616A" w:rsidRDefault="0041616A" w:rsidP="0041616A">
      <w:r>
        <w:t xml:space="preserve">void </w:t>
      </w:r>
      <w:proofErr w:type="gramStart"/>
      <w:r>
        <w:t>Treatment(</w:t>
      </w:r>
      <w:proofErr w:type="gramEnd"/>
      <w:r>
        <w:t>);</w:t>
      </w:r>
    </w:p>
    <w:p w:rsidR="0041616A" w:rsidRDefault="0041616A" w:rsidP="0041616A">
      <w:r>
        <w:t xml:space="preserve">void </w:t>
      </w:r>
      <w:proofErr w:type="gramStart"/>
      <w:r>
        <w:t>DisplayList(</w:t>
      </w:r>
      <w:proofErr w:type="gramEnd"/>
      <w:r>
        <w:t>);</w:t>
      </w:r>
    </w:p>
    <w:p w:rsidR="0041616A" w:rsidRDefault="0041616A" w:rsidP="0041616A">
      <w:r>
        <w:t>void InitializeList2();</w:t>
      </w:r>
    </w:p>
    <w:p w:rsidR="0041616A" w:rsidRDefault="0041616A" w:rsidP="0041616A">
      <w:r>
        <w:t xml:space="preserve">void </w:t>
      </w:r>
      <w:proofErr w:type="gramStart"/>
      <w:r>
        <w:t>Instantiate(</w:t>
      </w:r>
      <w:proofErr w:type="gramEnd"/>
      <w:r>
        <w:t>string question, string &amp;value, bool instantiate);</w:t>
      </w:r>
    </w:p>
    <w:p w:rsidR="0041616A" w:rsidRDefault="0041616A" w:rsidP="0041616A">
      <w:r>
        <w:t xml:space="preserve">void </w:t>
      </w:r>
      <w:proofErr w:type="gramStart"/>
      <w:r>
        <w:t>ExecRule(</w:t>
      </w:r>
      <w:proofErr w:type="gramEnd"/>
      <w:r>
        <w:t>int rule_num);</w:t>
      </w:r>
    </w:p>
    <w:p w:rsidR="0041616A" w:rsidRDefault="0041616A" w:rsidP="0041616A">
      <w:r>
        <w:t>void forward_chaining(string);</w:t>
      </w:r>
    </w:p>
    <w:p w:rsidR="0041616A" w:rsidRDefault="0041616A" w:rsidP="0041616A"/>
    <w:p w:rsidR="0041616A" w:rsidRDefault="0041616A" w:rsidP="0041616A"/>
    <w:p w:rsidR="0041616A" w:rsidRDefault="0041616A" w:rsidP="0041616A"/>
    <w:p w:rsidR="0041616A" w:rsidRDefault="0041616A" w:rsidP="0041616A"/>
    <w:p w:rsidR="0041616A" w:rsidRDefault="0041616A" w:rsidP="0041616A">
      <w:r>
        <w:t>struct Variable_f</w:t>
      </w:r>
    </w:p>
    <w:p w:rsidR="0041616A" w:rsidRDefault="0041616A" w:rsidP="0041616A">
      <w:r>
        <w:t>{</w:t>
      </w:r>
    </w:p>
    <w:p w:rsidR="0041616A" w:rsidRDefault="0041616A" w:rsidP="0041616A">
      <w:r>
        <w:t xml:space="preserve">    int number;</w:t>
      </w:r>
    </w:p>
    <w:p w:rsidR="0041616A" w:rsidRDefault="0041616A" w:rsidP="0041616A">
      <w:r>
        <w:t xml:space="preserve">    string name;</w:t>
      </w:r>
    </w:p>
    <w:p w:rsidR="0041616A" w:rsidRDefault="0041616A" w:rsidP="0041616A">
      <w:r>
        <w:t xml:space="preserve">    string value;</w:t>
      </w:r>
    </w:p>
    <w:p w:rsidR="0041616A" w:rsidRDefault="0041616A" w:rsidP="0041616A">
      <w:r>
        <w:t xml:space="preserve">    string question;</w:t>
      </w:r>
    </w:p>
    <w:p w:rsidR="0041616A" w:rsidRDefault="0041616A" w:rsidP="0041616A">
      <w:r>
        <w:t xml:space="preserve">    bool instantiate;</w:t>
      </w:r>
    </w:p>
    <w:p w:rsidR="0041616A" w:rsidRDefault="0041616A" w:rsidP="0041616A">
      <w:r>
        <w:t>};</w:t>
      </w:r>
    </w:p>
    <w:p w:rsidR="0041616A" w:rsidRDefault="0041616A" w:rsidP="0041616A"/>
    <w:p w:rsidR="0041616A" w:rsidRDefault="0041616A" w:rsidP="0041616A">
      <w:r>
        <w:t>const int conclist_size = 30,</w:t>
      </w:r>
    </w:p>
    <w:p w:rsidR="0041616A" w:rsidRDefault="0041616A" w:rsidP="0041616A">
      <w:r>
        <w:t xml:space="preserve">          varlist_size = 14,</w:t>
      </w:r>
    </w:p>
    <w:p w:rsidR="0041616A" w:rsidRDefault="0041616A" w:rsidP="0041616A">
      <w:r>
        <w:t xml:space="preserve">          varlist2_size = 1,</w:t>
      </w:r>
    </w:p>
    <w:p w:rsidR="0041616A" w:rsidRDefault="0041616A" w:rsidP="0041616A">
      <w:r>
        <w:t xml:space="preserve">          clausevarlist_size = 330,</w:t>
      </w:r>
    </w:p>
    <w:p w:rsidR="0041616A" w:rsidRDefault="0041616A" w:rsidP="0041616A">
      <w:r>
        <w:t xml:space="preserve">          clausevarlist2_size = 64,</w:t>
      </w:r>
    </w:p>
    <w:p w:rsidR="0041616A" w:rsidRDefault="0041616A" w:rsidP="0041616A">
      <w:r>
        <w:t xml:space="preserve">          statement_size = 30,</w:t>
      </w:r>
    </w:p>
    <w:p w:rsidR="0041616A" w:rsidRDefault="0041616A" w:rsidP="0041616A">
      <w:r>
        <w:t xml:space="preserve">          statement2_size = 15;</w:t>
      </w:r>
    </w:p>
    <w:p w:rsidR="0041616A" w:rsidRDefault="0041616A" w:rsidP="0041616A"/>
    <w:p w:rsidR="0041616A" w:rsidRDefault="0041616A" w:rsidP="0041616A">
      <w:r>
        <w:t>Variable_f varlist[varlist_size];</w:t>
      </w:r>
      <w:r>
        <w:tab/>
      </w:r>
      <w:r>
        <w:tab/>
      </w:r>
      <w:r>
        <w:tab/>
        <w:t>// Variable list</w:t>
      </w:r>
    </w:p>
    <w:p w:rsidR="0041616A" w:rsidRDefault="0041616A" w:rsidP="0041616A">
      <w:r>
        <w:t>Variable_f conclist[conclist_size];</w:t>
      </w:r>
      <w:r>
        <w:tab/>
      </w:r>
      <w:r>
        <w:tab/>
      </w:r>
      <w:r>
        <w:tab/>
        <w:t>// Conclusion list</w:t>
      </w:r>
    </w:p>
    <w:p w:rsidR="0041616A" w:rsidRDefault="0041616A" w:rsidP="0041616A">
      <w:r>
        <w:t>Variable_f clausevarlist[clausevarlist_size];</w:t>
      </w:r>
      <w:r>
        <w:tab/>
        <w:t>// Clause variable list</w:t>
      </w:r>
    </w:p>
    <w:p w:rsidR="0041616A" w:rsidRDefault="0041616A" w:rsidP="0041616A">
      <w:r>
        <w:t>Variable_f varlist2[varlist2_size];</w:t>
      </w:r>
      <w:r>
        <w:tab/>
      </w:r>
      <w:r>
        <w:tab/>
      </w:r>
      <w:r>
        <w:tab/>
      </w:r>
      <w:r>
        <w:tab/>
        <w:t>// Variable list for forward chaining</w:t>
      </w:r>
    </w:p>
    <w:p w:rsidR="0041616A" w:rsidRDefault="0041616A" w:rsidP="0041616A">
      <w:r>
        <w:lastRenderedPageBreak/>
        <w:t>Variable_f clausevarlist2[clausevarlist2_size];</w:t>
      </w:r>
      <w:r>
        <w:tab/>
      </w:r>
      <w:r>
        <w:tab/>
        <w:t>// Clause variable list for forward chaining</w:t>
      </w:r>
    </w:p>
    <w:p w:rsidR="0041616A" w:rsidRDefault="0041616A" w:rsidP="0041616A"/>
    <w:p w:rsidR="0041616A" w:rsidRDefault="0041616A" w:rsidP="0041616A">
      <w:r>
        <w:t>int conc_counter = 0,</w:t>
      </w:r>
    </w:p>
    <w:p w:rsidR="0041616A" w:rsidRDefault="0041616A" w:rsidP="0041616A">
      <w:r>
        <w:t xml:space="preserve">    clause_counter = 0,</w:t>
      </w:r>
    </w:p>
    <w:p w:rsidR="0041616A" w:rsidRDefault="0041616A" w:rsidP="0041616A">
      <w:r>
        <w:t xml:space="preserve">    clause_pointer = 0;</w:t>
      </w:r>
    </w:p>
    <w:p w:rsidR="0041616A" w:rsidRDefault="0041616A" w:rsidP="0041616A"/>
    <w:p w:rsidR="0041616A" w:rsidRDefault="0041616A" w:rsidP="0041616A">
      <w:r>
        <w:t>Variable_f treatment;</w:t>
      </w:r>
    </w:p>
    <w:p w:rsidR="0041616A" w:rsidRDefault="0041616A" w:rsidP="0041616A"/>
    <w:p w:rsidR="0041616A" w:rsidRDefault="0041616A" w:rsidP="0041616A">
      <w:r>
        <w:t>string arsenic_treat = "Hemodialysis and Blood Transfusion.",</w:t>
      </w:r>
    </w:p>
    <w:p w:rsidR="0041616A" w:rsidRDefault="0041616A" w:rsidP="0041616A">
      <w:r>
        <w:t xml:space="preserve">       cyanide_treat = "Use Cyanide Antidote kit, </w:t>
      </w:r>
      <w:proofErr w:type="gramStart"/>
      <w:r>
        <w:t>Administer</w:t>
      </w:r>
      <w:proofErr w:type="gramEnd"/>
      <w:r>
        <w:t xml:space="preserve"> 100 percent oxygen, Use Benzodiazepines for muscle spasms.",</w:t>
      </w:r>
    </w:p>
    <w:p w:rsidR="0041616A" w:rsidRDefault="0041616A" w:rsidP="0041616A">
      <w:r>
        <w:t xml:space="preserve">       strychnine_treat = "Decontaminate patient's blood using active charcoal.",</w:t>
      </w:r>
    </w:p>
    <w:p w:rsidR="0041616A" w:rsidRDefault="0041616A" w:rsidP="0041616A">
      <w:r>
        <w:t xml:space="preserve">       tetrodotoxin_treat = "Change patient's clothes and Monitor him for Hypotension, respiratory depression, low blood sugar.",</w:t>
      </w:r>
    </w:p>
    <w:p w:rsidR="0041616A" w:rsidRDefault="0041616A" w:rsidP="0041616A">
      <w:r>
        <w:t xml:space="preserve">       nerve_agents_treat = "Give Antidote injection and ventilatory support and administer oxygen.",</w:t>
      </w:r>
    </w:p>
    <w:p w:rsidR="0041616A" w:rsidRDefault="0041616A" w:rsidP="0041616A">
      <w:r>
        <w:t xml:space="preserve">       chlorine_treat = "Change patient's clothes, wash body with soap and water and provide supportive medical care.",</w:t>
      </w:r>
    </w:p>
    <w:p w:rsidR="0041616A" w:rsidRDefault="0041616A" w:rsidP="0041616A">
      <w:r>
        <w:t xml:space="preserve">       arsine_treat = "Blood transfusion and IV fluids to be given.  Dialysis may be needed to clean the blood.",</w:t>
      </w:r>
    </w:p>
    <w:p w:rsidR="0041616A" w:rsidRDefault="0041616A" w:rsidP="0041616A">
      <w:r>
        <w:t xml:space="preserve">       ricin_treat = "IV fluids to be give to patient. Benzodiazepine to treat seizures and flush stomach with activated charcoal.",</w:t>
      </w:r>
    </w:p>
    <w:p w:rsidR="0041616A" w:rsidRDefault="0041616A" w:rsidP="0041616A">
      <w:r>
        <w:t xml:space="preserve">       colchicine_treat = "Adminster charcoal as slurry. Begin IV fluids. Gastric lavage within one hour of ingestion.",</w:t>
      </w:r>
    </w:p>
    <w:p w:rsidR="0041616A" w:rsidRDefault="0041616A" w:rsidP="0041616A">
      <w:r>
        <w:t xml:space="preserve">       sulfur_mustard_gas_treat = "Administer oxygen, assist ventilation and provide artificial respiration if required.",</w:t>
      </w:r>
    </w:p>
    <w:p w:rsidR="0041616A" w:rsidRDefault="0041616A" w:rsidP="0041616A">
      <w:r>
        <w:t xml:space="preserve">       rattlesnake_treat = "If the bite is serious, then administer pit viper antivenom.  Otherwise clean the wound, treat the symptoms, and give a tetanus vaccine.",</w:t>
      </w:r>
    </w:p>
    <w:p w:rsidR="0041616A" w:rsidRDefault="0041616A" w:rsidP="0041616A">
      <w:r>
        <w:lastRenderedPageBreak/>
        <w:t xml:space="preserve">       copperhead_mocassin_treat = "If the bite is serious, then administer pit viper antivenom.  Otherwise clean the wound, treat the symptoms, and give a tetanus vaccine.",</w:t>
      </w:r>
    </w:p>
    <w:p w:rsidR="0041616A" w:rsidRDefault="0041616A" w:rsidP="0041616A">
      <w:r>
        <w:t xml:space="preserve">       coral_snake_treat = "Administer Coral Snake Antivenom.",</w:t>
      </w:r>
    </w:p>
    <w:p w:rsidR="0041616A" w:rsidRDefault="0041616A" w:rsidP="0041616A">
      <w:r>
        <w:t xml:space="preserve">       black_widow_treat = "Administer Black Widow Antitoxin.",</w:t>
      </w:r>
    </w:p>
    <w:p w:rsidR="0041616A" w:rsidRDefault="0041616A" w:rsidP="0041616A">
      <w:r>
        <w:t xml:space="preserve">       brown_recluse_treat = "There is no antitoxin.  Treat the symptoms.  Use antibiotics in case of infection.  Use braces if the bite is near a joint.";</w:t>
      </w:r>
    </w:p>
    <w:p w:rsidR="0041616A" w:rsidRDefault="0041616A" w:rsidP="0041616A"/>
    <w:p w:rsidR="0041616A" w:rsidRDefault="0041616A" w:rsidP="0041616A"/>
    <w:p w:rsidR="0041616A" w:rsidRDefault="0041616A" w:rsidP="0041616A">
      <w:r>
        <w:t>Variable_f poison;</w:t>
      </w:r>
    </w:p>
    <w:p w:rsidR="0041616A" w:rsidRDefault="0041616A" w:rsidP="0041616A"/>
    <w:p w:rsidR="0041616A" w:rsidRDefault="0041616A" w:rsidP="0041616A">
      <w:r>
        <w:t xml:space="preserve">int </w:t>
      </w:r>
      <w:proofErr w:type="gramStart"/>
      <w:r>
        <w:t>main(</w:t>
      </w:r>
      <w:proofErr w:type="gramEnd"/>
      <w:r>
        <w:t>)</w:t>
      </w:r>
    </w:p>
    <w:p w:rsidR="0041616A" w:rsidRDefault="0041616A" w:rsidP="0041616A">
      <w:r>
        <w:t>{</w:t>
      </w:r>
    </w:p>
    <w:p w:rsidR="0041616A" w:rsidRDefault="0041616A" w:rsidP="0041616A">
      <w:r>
        <w:t xml:space="preserve">    string result = "";</w:t>
      </w:r>
    </w:p>
    <w:p w:rsidR="0041616A" w:rsidRDefault="0041616A" w:rsidP="0041616A">
      <w:r>
        <w:t xml:space="preserve">    string inputUser = "";</w:t>
      </w:r>
    </w:p>
    <w:p w:rsidR="0041616A" w:rsidRDefault="0041616A" w:rsidP="0041616A">
      <w:r>
        <w:t xml:space="preserve">    do</w:t>
      </w:r>
    </w:p>
    <w:p w:rsidR="0041616A" w:rsidRDefault="0041616A" w:rsidP="0041616A">
      <w:r>
        <w:t xml:space="preserve">    {</w:t>
      </w:r>
    </w:p>
    <w:p w:rsidR="0041616A" w:rsidRDefault="0041616A" w:rsidP="0041616A">
      <w:r>
        <w:t xml:space="preserve">        result = backward_</w:t>
      </w:r>
      <w:proofErr w:type="gramStart"/>
      <w:r>
        <w:t>chaining(</w:t>
      </w:r>
      <w:proofErr w:type="gramEnd"/>
      <w:r>
        <w:t>);</w:t>
      </w:r>
    </w:p>
    <w:p w:rsidR="0041616A" w:rsidRDefault="0041616A" w:rsidP="0041616A"/>
    <w:p w:rsidR="0041616A" w:rsidRDefault="0041616A" w:rsidP="0041616A">
      <w:r>
        <w:t xml:space="preserve">        if (</w:t>
      </w:r>
      <w:proofErr w:type="gramStart"/>
      <w:r>
        <w:t>result !</w:t>
      </w:r>
      <w:proofErr w:type="gramEnd"/>
      <w:r>
        <w:t>= "wrong")</w:t>
      </w:r>
    </w:p>
    <w:p w:rsidR="0041616A" w:rsidRDefault="0041616A" w:rsidP="0041616A">
      <w:r>
        <w:t xml:space="preserve">        {</w:t>
      </w:r>
    </w:p>
    <w:p w:rsidR="0041616A" w:rsidRDefault="0041616A" w:rsidP="0041616A">
      <w:r>
        <w:t xml:space="preserve">            forward_chaining(result);</w:t>
      </w:r>
    </w:p>
    <w:p w:rsidR="0041616A" w:rsidRDefault="0041616A" w:rsidP="0041616A">
      <w:r>
        <w:t xml:space="preserve">        }</w:t>
      </w:r>
    </w:p>
    <w:p w:rsidR="0041616A" w:rsidRDefault="0041616A" w:rsidP="0041616A">
      <w:r>
        <w:t xml:space="preserve">        cout &lt;&lt; "Would you like to try another search? ";</w:t>
      </w:r>
    </w:p>
    <w:p w:rsidR="0041616A" w:rsidRDefault="0041616A" w:rsidP="0041616A">
      <w:r>
        <w:t xml:space="preserve">        cin &gt;&gt; inputUser;</w:t>
      </w:r>
    </w:p>
    <w:p w:rsidR="0041616A" w:rsidRDefault="0041616A" w:rsidP="0041616A">
      <w:r>
        <w:t xml:space="preserve">    } while (inputUser == "Yes");</w:t>
      </w:r>
    </w:p>
    <w:p w:rsidR="0041616A" w:rsidRDefault="0041616A" w:rsidP="0041616A">
      <w:r>
        <w:t xml:space="preserve">    cout &lt;&lt; "\n\nProgram ends. Thanks for using.\n";</w:t>
      </w:r>
    </w:p>
    <w:p w:rsidR="0041616A" w:rsidRDefault="0041616A" w:rsidP="0041616A">
      <w:r>
        <w:lastRenderedPageBreak/>
        <w:t xml:space="preserve">    return 0;</w:t>
      </w:r>
    </w:p>
    <w:p w:rsidR="0041616A" w:rsidRDefault="0041616A" w:rsidP="0041616A">
      <w:r>
        <w:t>}</w:t>
      </w:r>
    </w:p>
    <w:p w:rsidR="0041616A" w:rsidRDefault="0041616A" w:rsidP="0041616A"/>
    <w:p w:rsidR="0041616A" w:rsidRDefault="0041616A" w:rsidP="0041616A"/>
    <w:p w:rsidR="0041616A" w:rsidRDefault="0041616A" w:rsidP="0041616A">
      <w:r>
        <w:t>string backward_</w:t>
      </w:r>
      <w:proofErr w:type="gramStart"/>
      <w:r>
        <w:t>chaining(</w:t>
      </w:r>
      <w:proofErr w:type="gramEnd"/>
      <w:r>
        <w:t>)</w:t>
      </w:r>
    </w:p>
    <w:p w:rsidR="0041616A" w:rsidRDefault="0041616A" w:rsidP="0041616A">
      <w:r>
        <w:t>{</w:t>
      </w:r>
    </w:p>
    <w:p w:rsidR="0041616A" w:rsidRDefault="0041616A" w:rsidP="0041616A">
      <w:r>
        <w:t xml:space="preserve">    const char *FILE_NAME_STA = "statement.txt";</w:t>
      </w:r>
    </w:p>
    <w:p w:rsidR="0041616A" w:rsidRDefault="0041616A" w:rsidP="0041616A"/>
    <w:p w:rsidR="0041616A" w:rsidRDefault="0041616A" w:rsidP="0041616A">
      <w:r>
        <w:t xml:space="preserve">    int get;</w:t>
      </w:r>
    </w:p>
    <w:p w:rsidR="0041616A" w:rsidRDefault="0041616A" w:rsidP="0041616A">
      <w:r>
        <w:t xml:space="preserve">    const int num_statement = 30;</w:t>
      </w:r>
    </w:p>
    <w:p w:rsidR="0041616A" w:rsidRDefault="0041616A" w:rsidP="0041616A">
      <w:r>
        <w:t xml:space="preserve">    const int num_clause_per_statement = 10;</w:t>
      </w:r>
    </w:p>
    <w:p w:rsidR="0041616A" w:rsidRDefault="0041616A" w:rsidP="0041616A">
      <w:r>
        <w:t xml:space="preserve">    const int num_variable = num_statement * num_clause_per_statement;</w:t>
      </w:r>
    </w:p>
    <w:p w:rsidR="0041616A" w:rsidRDefault="0041616A" w:rsidP="0041616A">
      <w:r>
        <w:t xml:space="preserve">    int num_variable_real = 0;</w:t>
      </w:r>
    </w:p>
    <w:p w:rsidR="0041616A" w:rsidRDefault="0041616A" w:rsidP="0041616A"/>
    <w:p w:rsidR="0041616A" w:rsidRDefault="0041616A" w:rsidP="0041616A">
      <w:r>
        <w:t xml:space="preserve">    Variable variable_list[num_variable];</w:t>
      </w:r>
    </w:p>
    <w:p w:rsidR="0041616A" w:rsidRDefault="0041616A" w:rsidP="0041616A">
      <w:r>
        <w:t xml:space="preserve">    Conclusion conclusion_list[num_statement];</w:t>
      </w:r>
    </w:p>
    <w:p w:rsidR="0041616A" w:rsidRDefault="0041616A" w:rsidP="0041616A"/>
    <w:p w:rsidR="0041616A" w:rsidRDefault="0041616A" w:rsidP="0041616A">
      <w:r>
        <w:t xml:space="preserve">    fstream knowledgeFile;</w:t>
      </w:r>
    </w:p>
    <w:p w:rsidR="0041616A" w:rsidRDefault="0041616A" w:rsidP="0041616A">
      <w:r>
        <w:t xml:space="preserve">    Question clause_</w:t>
      </w:r>
      <w:proofErr w:type="gramStart"/>
      <w:r>
        <w:t>list[</w:t>
      </w:r>
      <w:proofErr w:type="gramEnd"/>
      <w:r>
        <w:t>num_statement * num_clause_per_statement];</w:t>
      </w:r>
    </w:p>
    <w:p w:rsidR="0041616A" w:rsidRDefault="0041616A" w:rsidP="0041616A"/>
    <w:p w:rsidR="0041616A" w:rsidRDefault="0041616A" w:rsidP="0041616A">
      <w:r>
        <w:t xml:space="preserve">    bool displayList = false;</w:t>
      </w:r>
    </w:p>
    <w:p w:rsidR="0041616A" w:rsidRDefault="0041616A" w:rsidP="0041616A">
      <w:r>
        <w:t xml:space="preserve">    string inputUser = "";</w:t>
      </w:r>
    </w:p>
    <w:p w:rsidR="0041616A" w:rsidRDefault="0041616A" w:rsidP="0041616A">
      <w:r>
        <w:t xml:space="preserve">    string result = "";</w:t>
      </w:r>
    </w:p>
    <w:p w:rsidR="0041616A" w:rsidRDefault="0041616A" w:rsidP="0041616A"/>
    <w:p w:rsidR="0041616A" w:rsidRDefault="0041616A" w:rsidP="0041616A">
      <w:r>
        <w:t xml:space="preserve">    //set default values for lists</w:t>
      </w:r>
    </w:p>
    <w:p w:rsidR="0041616A" w:rsidRDefault="0041616A" w:rsidP="0041616A">
      <w:r>
        <w:t xml:space="preserve">    for (int i = 0; i &lt; num_variable; i++)</w:t>
      </w:r>
    </w:p>
    <w:p w:rsidR="0041616A" w:rsidRDefault="0041616A" w:rsidP="0041616A">
      <w:r>
        <w:lastRenderedPageBreak/>
        <w:t xml:space="preserve">    {</w:t>
      </w:r>
    </w:p>
    <w:p w:rsidR="0041616A" w:rsidRDefault="0041616A" w:rsidP="0041616A">
      <w:r>
        <w:t xml:space="preserve">        variable_list[i].name = "";</w:t>
      </w:r>
    </w:p>
    <w:p w:rsidR="0041616A" w:rsidRDefault="0041616A" w:rsidP="0041616A">
      <w:r>
        <w:t xml:space="preserve">        variable_list[i].value = "";</w:t>
      </w:r>
    </w:p>
    <w:p w:rsidR="0041616A" w:rsidRDefault="0041616A" w:rsidP="0041616A">
      <w:r>
        <w:t xml:space="preserve">        variable_list[i</w:t>
      </w:r>
      <w:proofErr w:type="gramStart"/>
      <w:r>
        <w:t>].instantiate</w:t>
      </w:r>
      <w:proofErr w:type="gramEnd"/>
      <w:r>
        <w:t xml:space="preserve"> = false;</w:t>
      </w:r>
    </w:p>
    <w:p w:rsidR="0041616A" w:rsidRDefault="0041616A" w:rsidP="0041616A">
      <w:r>
        <w:t xml:space="preserve">    }</w:t>
      </w:r>
    </w:p>
    <w:p w:rsidR="0041616A" w:rsidRDefault="0041616A" w:rsidP="0041616A">
      <w:r>
        <w:t xml:space="preserve">    for (int i = 0; i &lt; num_statement * num_clause_per_statement; i++)</w:t>
      </w:r>
    </w:p>
    <w:p w:rsidR="0041616A" w:rsidRDefault="0041616A" w:rsidP="0041616A">
      <w:r>
        <w:t xml:space="preserve">    {</w:t>
      </w:r>
    </w:p>
    <w:p w:rsidR="0041616A" w:rsidRDefault="0041616A" w:rsidP="0041616A">
      <w:r>
        <w:t xml:space="preserve">        clause_list[i].name1 = "";</w:t>
      </w:r>
    </w:p>
    <w:p w:rsidR="0041616A" w:rsidRDefault="0041616A" w:rsidP="0041616A">
      <w:r>
        <w:t xml:space="preserve">        //clause_list[i].value1 = "";</w:t>
      </w:r>
    </w:p>
    <w:p w:rsidR="0041616A" w:rsidRDefault="0041616A" w:rsidP="0041616A">
      <w:r>
        <w:t xml:space="preserve">    }</w:t>
      </w:r>
    </w:p>
    <w:p w:rsidR="0041616A" w:rsidRDefault="0041616A" w:rsidP="0041616A"/>
    <w:p w:rsidR="0041616A" w:rsidRDefault="0041616A" w:rsidP="0041616A">
      <w:r>
        <w:t xml:space="preserve">    //open file</w:t>
      </w:r>
    </w:p>
    <w:p w:rsidR="0041616A" w:rsidRDefault="0041616A" w:rsidP="0041616A">
      <w:r>
        <w:t xml:space="preserve">    if (</w:t>
      </w:r>
      <w:proofErr w:type="gramStart"/>
      <w:r>
        <w:t>openKnowledgeBaseFile(</w:t>
      </w:r>
      <w:proofErr w:type="gramEnd"/>
      <w:r>
        <w:t>knowledgeFile, FILE_NAME_STA) == false)</w:t>
      </w:r>
    </w:p>
    <w:p w:rsidR="0041616A" w:rsidRDefault="0041616A" w:rsidP="0041616A">
      <w:r>
        <w:t xml:space="preserve">    {</w:t>
      </w:r>
    </w:p>
    <w:p w:rsidR="0041616A" w:rsidRDefault="0041616A" w:rsidP="0041616A">
      <w:r>
        <w:t xml:space="preserve">            cout &lt;&lt; "There is no file existing. Please check." &lt;&lt; endl;</w:t>
      </w:r>
    </w:p>
    <w:p w:rsidR="0041616A" w:rsidRDefault="0041616A" w:rsidP="0041616A">
      <w:r>
        <w:t xml:space="preserve">            return "wrong";</w:t>
      </w:r>
    </w:p>
    <w:p w:rsidR="0041616A" w:rsidRDefault="0041616A" w:rsidP="0041616A">
      <w:r>
        <w:t xml:space="preserve">    }</w:t>
      </w:r>
    </w:p>
    <w:p w:rsidR="0041616A" w:rsidRDefault="0041616A" w:rsidP="0041616A"/>
    <w:p w:rsidR="0041616A" w:rsidRDefault="0041616A" w:rsidP="0041616A"/>
    <w:p w:rsidR="0041616A" w:rsidRDefault="0041616A" w:rsidP="0041616A">
      <w:r>
        <w:t xml:space="preserve">    build_clause_</w:t>
      </w:r>
      <w:proofErr w:type="gramStart"/>
      <w:r>
        <w:t>list(</w:t>
      </w:r>
      <w:proofErr w:type="gramEnd"/>
      <w:r>
        <w:t>knowledgeFile, clause_list, conclusion_list, num_clause_per_statement);</w:t>
      </w:r>
    </w:p>
    <w:p w:rsidR="0041616A" w:rsidRDefault="0041616A" w:rsidP="0041616A">
      <w:r>
        <w:t xml:space="preserve">    num_variable_real = build_variable_</w:t>
      </w:r>
      <w:proofErr w:type="gramStart"/>
      <w:r>
        <w:t>list(</w:t>
      </w:r>
      <w:proofErr w:type="gramEnd"/>
      <w:r>
        <w:t>variable_list, clause_list, num_statement * num_clause_per_statement,</w:t>
      </w:r>
    </w:p>
    <w:p w:rsidR="0041616A" w:rsidRDefault="0041616A" w:rsidP="0041616A">
      <w:r>
        <w:t xml:space="preserve">                                            conclusion_list, num_statement);</w:t>
      </w:r>
    </w:p>
    <w:p w:rsidR="0041616A" w:rsidRDefault="0041616A" w:rsidP="0041616A"/>
    <w:p w:rsidR="0041616A" w:rsidRDefault="0041616A" w:rsidP="0041616A">
      <w:r>
        <w:t xml:space="preserve">    display_</w:t>
      </w:r>
      <w:proofErr w:type="gramStart"/>
      <w:r>
        <w:t>clauseList(</w:t>
      </w:r>
      <w:proofErr w:type="gramEnd"/>
      <w:r>
        <w:t>clause_list, num_statement * num_clause_per_statement);</w:t>
      </w:r>
    </w:p>
    <w:p w:rsidR="0041616A" w:rsidRDefault="0041616A" w:rsidP="0041616A">
      <w:r>
        <w:lastRenderedPageBreak/>
        <w:t xml:space="preserve">    display_variable_</w:t>
      </w:r>
      <w:proofErr w:type="gramStart"/>
      <w:r>
        <w:t>list(</w:t>
      </w:r>
      <w:proofErr w:type="gramEnd"/>
      <w:r>
        <w:t>variable_list, num_variable_real);</w:t>
      </w:r>
    </w:p>
    <w:p w:rsidR="0041616A" w:rsidRDefault="0041616A" w:rsidP="0041616A">
      <w:r>
        <w:t xml:space="preserve">    display_conclusion_</w:t>
      </w:r>
      <w:proofErr w:type="gramStart"/>
      <w:r>
        <w:t>list(</w:t>
      </w:r>
      <w:proofErr w:type="gramEnd"/>
      <w:r>
        <w:t>conclusion_list, num_statement);</w:t>
      </w:r>
    </w:p>
    <w:p w:rsidR="0041616A" w:rsidRDefault="0041616A" w:rsidP="0041616A"/>
    <w:p w:rsidR="0041616A" w:rsidRDefault="0041616A" w:rsidP="0041616A"/>
    <w:p w:rsidR="0041616A" w:rsidRDefault="0041616A" w:rsidP="0041616A">
      <w:r>
        <w:t xml:space="preserve">    //get conclusion from the user</w:t>
      </w:r>
    </w:p>
    <w:p w:rsidR="0041616A" w:rsidRDefault="0041616A" w:rsidP="0041616A">
      <w:r>
        <w:t xml:space="preserve">    cout &lt;&lt; "Press 1 to find a poison, or enter a conclusion to find:  ";</w:t>
      </w:r>
    </w:p>
    <w:p w:rsidR="0041616A" w:rsidRDefault="0041616A" w:rsidP="0041616A">
      <w:r>
        <w:t xml:space="preserve">    cin &gt;&gt; inputUser;</w:t>
      </w:r>
    </w:p>
    <w:p w:rsidR="0041616A" w:rsidRDefault="0041616A" w:rsidP="0041616A"/>
    <w:p w:rsidR="0041616A" w:rsidRDefault="0041616A" w:rsidP="0041616A">
      <w:r>
        <w:t xml:space="preserve">    if (inputUser == "1") </w:t>
      </w:r>
      <w:proofErr w:type="gramStart"/>
      <w:r>
        <w:t>{ inputUser</w:t>
      </w:r>
      <w:proofErr w:type="gramEnd"/>
      <w:r>
        <w:t xml:space="preserve"> = "Poison"; }</w:t>
      </w:r>
    </w:p>
    <w:p w:rsidR="0041616A" w:rsidRDefault="0041616A" w:rsidP="0041616A">
      <w:r>
        <w:t xml:space="preserve">    result = get_</w:t>
      </w:r>
      <w:proofErr w:type="gramStart"/>
      <w:r>
        <w:t>conclusion(</w:t>
      </w:r>
      <w:proofErr w:type="gramEnd"/>
      <w:r>
        <w:t>inputUser, conclusion_list, clause_list, variable_list,</w:t>
      </w:r>
    </w:p>
    <w:p w:rsidR="0041616A" w:rsidRDefault="0041616A" w:rsidP="0041616A">
      <w:r>
        <w:t xml:space="preserve">                            num_statement, num_clause_per_statement, num_variable_real);</w:t>
      </w:r>
    </w:p>
    <w:p w:rsidR="0041616A" w:rsidRDefault="0041616A" w:rsidP="0041616A"/>
    <w:p w:rsidR="0041616A" w:rsidRDefault="0041616A" w:rsidP="0041616A">
      <w:r>
        <w:t xml:space="preserve">    if (result == "No Match")</w:t>
      </w:r>
    </w:p>
    <w:p w:rsidR="0041616A" w:rsidRDefault="0041616A" w:rsidP="0041616A">
      <w:r>
        <w:t xml:space="preserve">    {</w:t>
      </w:r>
    </w:p>
    <w:p w:rsidR="0041616A" w:rsidRDefault="0041616A" w:rsidP="0041616A">
      <w:r>
        <w:t xml:space="preserve">        cout &lt;&lt; "There is no conclusion for this condition." &lt;&lt; endl;</w:t>
      </w:r>
    </w:p>
    <w:p w:rsidR="0041616A" w:rsidRDefault="0041616A" w:rsidP="0041616A">
      <w:r>
        <w:t xml:space="preserve">    }</w:t>
      </w:r>
    </w:p>
    <w:p w:rsidR="0041616A" w:rsidRDefault="0041616A" w:rsidP="0041616A">
      <w:r>
        <w:t xml:space="preserve">    else //give out the result</w:t>
      </w:r>
    </w:p>
    <w:p w:rsidR="0041616A" w:rsidRDefault="0041616A" w:rsidP="0041616A">
      <w:r>
        <w:t xml:space="preserve">    {</w:t>
      </w:r>
    </w:p>
    <w:p w:rsidR="0041616A" w:rsidRDefault="0041616A" w:rsidP="0041616A">
      <w:r>
        <w:t xml:space="preserve">        cout &lt;&lt; "The result for " &lt;&lt; inputUser &lt;&lt; " is " &lt;&lt; result &lt;&lt; endl;</w:t>
      </w:r>
    </w:p>
    <w:p w:rsidR="0041616A" w:rsidRDefault="0041616A" w:rsidP="0041616A">
      <w:r>
        <w:t xml:space="preserve">    }</w:t>
      </w:r>
    </w:p>
    <w:p w:rsidR="0041616A" w:rsidRDefault="0041616A" w:rsidP="0041616A"/>
    <w:p w:rsidR="0041616A" w:rsidRDefault="0041616A" w:rsidP="0041616A">
      <w:r>
        <w:t xml:space="preserve">    return result;</w:t>
      </w:r>
    </w:p>
    <w:p w:rsidR="0041616A" w:rsidRDefault="0041616A" w:rsidP="0041616A">
      <w:r>
        <w:t xml:space="preserve">    cout &lt;&lt; "\n\nBackward Chaining Ends.\n\n\n";</w:t>
      </w:r>
    </w:p>
    <w:p w:rsidR="0041616A" w:rsidRDefault="0041616A" w:rsidP="0041616A">
      <w:r>
        <w:t>}</w:t>
      </w:r>
    </w:p>
    <w:p w:rsidR="0041616A" w:rsidRDefault="0041616A" w:rsidP="0041616A"/>
    <w:p w:rsidR="0041616A" w:rsidRDefault="0041616A" w:rsidP="0041616A"/>
    <w:p w:rsidR="0041616A" w:rsidRDefault="0041616A" w:rsidP="0041616A"/>
    <w:p w:rsidR="0041616A" w:rsidRDefault="0041616A" w:rsidP="0041616A">
      <w:r>
        <w:t xml:space="preserve">bool </w:t>
      </w:r>
      <w:proofErr w:type="gramStart"/>
      <w:r>
        <w:t>openKnowledgeBaseFile(</w:t>
      </w:r>
      <w:proofErr w:type="gramEnd"/>
      <w:r>
        <w:t>fstream&amp; file, const char* name)</w:t>
      </w:r>
    </w:p>
    <w:p w:rsidR="0041616A" w:rsidRDefault="0041616A" w:rsidP="0041616A">
      <w:r>
        <w:t>{</w:t>
      </w:r>
    </w:p>
    <w:p w:rsidR="0041616A" w:rsidRDefault="0041616A" w:rsidP="0041616A">
      <w:r>
        <w:t xml:space="preserve">    </w:t>
      </w:r>
      <w:proofErr w:type="gramStart"/>
      <w:r>
        <w:t>file.open</w:t>
      </w:r>
      <w:proofErr w:type="gramEnd"/>
      <w:r>
        <w:t>(name, ios::in);</w:t>
      </w:r>
    </w:p>
    <w:p w:rsidR="0041616A" w:rsidRDefault="0041616A" w:rsidP="0041616A">
      <w:r>
        <w:t xml:space="preserve">    if </w:t>
      </w:r>
      <w:proofErr w:type="gramStart"/>
      <w:r>
        <w:t>(!file</w:t>
      </w:r>
      <w:proofErr w:type="gramEnd"/>
      <w:r>
        <w:t>)</w:t>
      </w:r>
    </w:p>
    <w:p w:rsidR="0041616A" w:rsidRDefault="0041616A" w:rsidP="0041616A">
      <w:r>
        <w:t xml:space="preserve">    {</w:t>
      </w:r>
    </w:p>
    <w:p w:rsidR="0041616A" w:rsidRDefault="0041616A" w:rsidP="0041616A">
      <w:r>
        <w:t xml:space="preserve">        cout &lt;&lt; "Knowledge base file does not exist." &lt;&lt; endl;</w:t>
      </w:r>
    </w:p>
    <w:p w:rsidR="0041616A" w:rsidRDefault="0041616A" w:rsidP="0041616A">
      <w:r>
        <w:t xml:space="preserve">        return false;</w:t>
      </w:r>
    </w:p>
    <w:p w:rsidR="0041616A" w:rsidRDefault="0041616A" w:rsidP="0041616A">
      <w:r>
        <w:t xml:space="preserve">    }</w:t>
      </w:r>
    </w:p>
    <w:p w:rsidR="0041616A" w:rsidRDefault="0041616A" w:rsidP="0041616A">
      <w:r>
        <w:t xml:space="preserve">    return true;</w:t>
      </w:r>
    </w:p>
    <w:p w:rsidR="0041616A" w:rsidRDefault="0041616A" w:rsidP="0041616A">
      <w:r>
        <w:t>}</w:t>
      </w:r>
    </w:p>
    <w:p w:rsidR="0041616A" w:rsidRDefault="0041616A" w:rsidP="0041616A"/>
    <w:p w:rsidR="0041616A" w:rsidRDefault="0041616A" w:rsidP="0041616A">
      <w:r>
        <w:t>void display_</w:t>
      </w:r>
      <w:proofErr w:type="gramStart"/>
      <w:r>
        <w:t>clauseList(</w:t>
      </w:r>
      <w:proofErr w:type="gramEnd"/>
      <w:r>
        <w:t>Question* listQuestion, int size)</w:t>
      </w:r>
    </w:p>
    <w:p w:rsidR="0041616A" w:rsidRDefault="0041616A" w:rsidP="0041616A">
      <w:r>
        <w:t>{</w:t>
      </w:r>
    </w:p>
    <w:p w:rsidR="0041616A" w:rsidRDefault="0041616A" w:rsidP="0041616A">
      <w:r>
        <w:t xml:space="preserve">    cout &lt;&lt; "\n====Building clause list...==== \nClause list:\n\n";</w:t>
      </w:r>
    </w:p>
    <w:p w:rsidR="0041616A" w:rsidRDefault="0041616A" w:rsidP="0041616A">
      <w:r>
        <w:t xml:space="preserve">    for (int i = 0; i &lt; size; i++)</w:t>
      </w:r>
    </w:p>
    <w:p w:rsidR="0041616A" w:rsidRDefault="0041616A" w:rsidP="0041616A">
      <w:r>
        <w:t xml:space="preserve">    {</w:t>
      </w:r>
    </w:p>
    <w:p w:rsidR="0041616A" w:rsidRDefault="0041616A" w:rsidP="0041616A">
      <w:r>
        <w:t xml:space="preserve">        cout &lt;&lt; "clause number "&lt;&lt; i &lt;&lt; </w:t>
      </w:r>
      <w:proofErr w:type="gramStart"/>
      <w:r>
        <w:t>"  "</w:t>
      </w:r>
      <w:proofErr w:type="gramEnd"/>
      <w:r>
        <w:t xml:space="preserve"> &lt;&lt;listQuestion[i].name1</w:t>
      </w:r>
    </w:p>
    <w:p w:rsidR="0041616A" w:rsidRDefault="0041616A" w:rsidP="0041616A">
      <w:r>
        <w:t xml:space="preserve">            &lt;&lt; " = " &lt;&lt; listQuestion[i].value1 &lt;&lt; endl;</w:t>
      </w:r>
    </w:p>
    <w:p w:rsidR="0041616A" w:rsidRDefault="0041616A" w:rsidP="0041616A">
      <w:r>
        <w:t xml:space="preserve">        if </w:t>
      </w:r>
      <w:proofErr w:type="gramStart"/>
      <w:r>
        <w:t>( (</w:t>
      </w:r>
      <w:proofErr w:type="gramEnd"/>
      <w:r>
        <w:t>i % 100 == 0) &amp;&amp; (i != 0) )</w:t>
      </w:r>
    </w:p>
    <w:p w:rsidR="0041616A" w:rsidRDefault="0041616A" w:rsidP="0041616A">
      <w:r>
        <w:t xml:space="preserve">        {</w:t>
      </w:r>
    </w:p>
    <w:p w:rsidR="0041616A" w:rsidRDefault="0041616A" w:rsidP="0041616A">
      <w:r>
        <w:t xml:space="preserve">            cout &lt;&lt; "HIT RETURN KEY TO CONTINUE";</w:t>
      </w:r>
    </w:p>
    <w:p w:rsidR="0041616A" w:rsidRDefault="0041616A" w:rsidP="0041616A">
      <w:r>
        <w:t xml:space="preserve">            </w:t>
      </w:r>
      <w:proofErr w:type="gramStart"/>
      <w:r>
        <w:t>cin.get(</w:t>
      </w:r>
      <w:proofErr w:type="gramEnd"/>
      <w:r>
        <w:t>);</w:t>
      </w:r>
    </w:p>
    <w:p w:rsidR="0041616A" w:rsidRDefault="0041616A" w:rsidP="0041616A">
      <w:r>
        <w:t xml:space="preserve">        }</w:t>
      </w:r>
    </w:p>
    <w:p w:rsidR="0041616A" w:rsidRDefault="0041616A" w:rsidP="0041616A">
      <w:r>
        <w:t xml:space="preserve">    }</w:t>
      </w:r>
    </w:p>
    <w:p w:rsidR="0041616A" w:rsidRDefault="0041616A" w:rsidP="0041616A">
      <w:r>
        <w:t>}</w:t>
      </w:r>
    </w:p>
    <w:p w:rsidR="0041616A" w:rsidRDefault="0041616A" w:rsidP="0041616A"/>
    <w:p w:rsidR="0041616A" w:rsidRDefault="0041616A" w:rsidP="0041616A">
      <w:r>
        <w:t>void display_conclusion_</w:t>
      </w:r>
      <w:proofErr w:type="gramStart"/>
      <w:r>
        <w:t>list(</w:t>
      </w:r>
      <w:proofErr w:type="gramEnd"/>
      <w:r>
        <w:t>Conclusion* listConclusion, int sizeList)</w:t>
      </w:r>
    </w:p>
    <w:p w:rsidR="0041616A" w:rsidRDefault="0041616A" w:rsidP="0041616A">
      <w:r>
        <w:t>{</w:t>
      </w:r>
    </w:p>
    <w:p w:rsidR="0041616A" w:rsidRDefault="0041616A" w:rsidP="0041616A">
      <w:r>
        <w:t xml:space="preserve">    cout &lt;&lt; "\nConclusion list:\n\n";</w:t>
      </w:r>
    </w:p>
    <w:p w:rsidR="0041616A" w:rsidRDefault="0041616A" w:rsidP="0041616A">
      <w:r>
        <w:t xml:space="preserve">    for (int i = 0; i &lt; sizeList; i++)</w:t>
      </w:r>
    </w:p>
    <w:p w:rsidR="0041616A" w:rsidRDefault="0041616A" w:rsidP="0041616A">
      <w:r>
        <w:t xml:space="preserve">    {</w:t>
      </w:r>
    </w:p>
    <w:p w:rsidR="0041616A" w:rsidRDefault="0041616A" w:rsidP="0041616A">
      <w:r>
        <w:t xml:space="preserve">        cout &lt;&lt; i &lt;&lt; </w:t>
      </w:r>
      <w:proofErr w:type="gramStart"/>
      <w:r>
        <w:t>"  "</w:t>
      </w:r>
      <w:proofErr w:type="gramEnd"/>
      <w:r>
        <w:t xml:space="preserve"> &lt;&lt; listConclusion[i].name &lt;&lt; " = " &lt;&lt; listConclusion[i].value &lt;&lt; endl;</w:t>
      </w:r>
    </w:p>
    <w:p w:rsidR="0041616A" w:rsidRDefault="0041616A" w:rsidP="0041616A">
      <w:r>
        <w:t xml:space="preserve">    }</w:t>
      </w:r>
    </w:p>
    <w:p w:rsidR="0041616A" w:rsidRDefault="0041616A" w:rsidP="0041616A">
      <w:r>
        <w:t>}</w:t>
      </w:r>
    </w:p>
    <w:p w:rsidR="0041616A" w:rsidRDefault="0041616A" w:rsidP="0041616A"/>
    <w:p w:rsidR="0041616A" w:rsidRDefault="0041616A" w:rsidP="0041616A">
      <w:r>
        <w:t>//It gets a fstream object and put information to clause list</w:t>
      </w:r>
    </w:p>
    <w:p w:rsidR="0041616A" w:rsidRDefault="0041616A" w:rsidP="0041616A">
      <w:r>
        <w:t>void build_clause_</w:t>
      </w:r>
      <w:proofErr w:type="gramStart"/>
      <w:r>
        <w:t>list(</w:t>
      </w:r>
      <w:proofErr w:type="gramEnd"/>
      <w:r>
        <w:t>fstream&amp; file, Question* listQuestion, Conclusion* listConclusion,</w:t>
      </w:r>
    </w:p>
    <w:p w:rsidR="0041616A" w:rsidRDefault="0041616A" w:rsidP="0041616A">
      <w:r>
        <w:t xml:space="preserve">                       int clause_per_statement)</w:t>
      </w:r>
    </w:p>
    <w:p w:rsidR="0041616A" w:rsidRDefault="0041616A" w:rsidP="0041616A">
      <w:r>
        <w:t>{</w:t>
      </w:r>
    </w:p>
    <w:p w:rsidR="0041616A" w:rsidRDefault="0041616A" w:rsidP="0041616A">
      <w:r>
        <w:t xml:space="preserve">    int sizeFile = 0;</w:t>
      </w:r>
    </w:p>
    <w:p w:rsidR="0041616A" w:rsidRDefault="0041616A" w:rsidP="0041616A">
      <w:r>
        <w:t xml:space="preserve">    int countLine = 0;</w:t>
      </w:r>
    </w:p>
    <w:p w:rsidR="0041616A" w:rsidRDefault="0041616A" w:rsidP="0041616A">
      <w:r>
        <w:t xml:space="preserve">    int countStatement = 0;</w:t>
      </w:r>
    </w:p>
    <w:p w:rsidR="0041616A" w:rsidRDefault="0041616A" w:rsidP="0041616A">
      <w:r>
        <w:t xml:space="preserve">    int countClause = 0;</w:t>
      </w:r>
    </w:p>
    <w:p w:rsidR="0041616A" w:rsidRDefault="0041616A" w:rsidP="0041616A">
      <w:r>
        <w:t xml:space="preserve">    string bufferInput;</w:t>
      </w:r>
    </w:p>
    <w:p w:rsidR="0041616A" w:rsidRDefault="0041616A" w:rsidP="0041616A"/>
    <w:p w:rsidR="0041616A" w:rsidRDefault="0041616A" w:rsidP="0041616A">
      <w:r>
        <w:t xml:space="preserve">    file &gt;&gt; sizeFile;</w:t>
      </w:r>
    </w:p>
    <w:p w:rsidR="0041616A" w:rsidRDefault="0041616A" w:rsidP="0041616A">
      <w:r>
        <w:t xml:space="preserve">    cout &lt;&lt; "Inputing file. The file size is " &lt;&lt; sizeFile &lt;&lt; endl;</w:t>
      </w:r>
    </w:p>
    <w:p w:rsidR="0041616A" w:rsidRDefault="0041616A" w:rsidP="0041616A"/>
    <w:p w:rsidR="0041616A" w:rsidRDefault="0041616A" w:rsidP="0041616A">
      <w:r>
        <w:t xml:space="preserve">    while (countLine &lt; sizeFile)</w:t>
      </w:r>
    </w:p>
    <w:p w:rsidR="0041616A" w:rsidRDefault="0041616A" w:rsidP="0041616A">
      <w:r>
        <w:t xml:space="preserve">    {</w:t>
      </w:r>
    </w:p>
    <w:p w:rsidR="0041616A" w:rsidRDefault="0041616A" w:rsidP="0041616A">
      <w:r>
        <w:t xml:space="preserve">        file &gt;&gt; bufferInput;</w:t>
      </w:r>
    </w:p>
    <w:p w:rsidR="0041616A" w:rsidRDefault="0041616A" w:rsidP="0041616A">
      <w:r>
        <w:lastRenderedPageBreak/>
        <w:t xml:space="preserve">        if (bufferInput == "then") //then part</w:t>
      </w:r>
    </w:p>
    <w:p w:rsidR="0041616A" w:rsidRDefault="0041616A" w:rsidP="0041616A">
      <w:r>
        <w:t xml:space="preserve">        {</w:t>
      </w:r>
    </w:p>
    <w:p w:rsidR="0041616A" w:rsidRDefault="0041616A" w:rsidP="0041616A">
      <w:r>
        <w:t xml:space="preserve">            file &gt;&gt; listConclusion[countStatement].name; //answer</w:t>
      </w:r>
    </w:p>
    <w:p w:rsidR="0041616A" w:rsidRDefault="0041616A" w:rsidP="0041616A">
      <w:r>
        <w:t xml:space="preserve">            file &gt;&gt; listConclusion[countStatement</w:t>
      </w:r>
      <w:proofErr w:type="gramStart"/>
      <w:r>
        <w:t>].possibleAnswer</w:t>
      </w:r>
      <w:proofErr w:type="gramEnd"/>
      <w:r>
        <w:t>; //answer value</w:t>
      </w:r>
    </w:p>
    <w:p w:rsidR="0041616A" w:rsidRDefault="0041616A" w:rsidP="0041616A">
      <w:r>
        <w:t xml:space="preserve">            countLine++; //as it reads one more line for "then"</w:t>
      </w:r>
    </w:p>
    <w:p w:rsidR="0041616A" w:rsidRDefault="0041616A" w:rsidP="0041616A">
      <w:r>
        <w:t xml:space="preserve">            countStatement++;</w:t>
      </w:r>
    </w:p>
    <w:p w:rsidR="0041616A" w:rsidRDefault="0041616A" w:rsidP="0041616A">
      <w:r>
        <w:t xml:space="preserve">            countClause = 0;</w:t>
      </w:r>
    </w:p>
    <w:p w:rsidR="0041616A" w:rsidRDefault="0041616A" w:rsidP="0041616A">
      <w:r>
        <w:t xml:space="preserve">        }</w:t>
      </w:r>
    </w:p>
    <w:p w:rsidR="0041616A" w:rsidRDefault="0041616A" w:rsidP="0041616A">
      <w:r>
        <w:t xml:space="preserve">        else //if part</w:t>
      </w:r>
    </w:p>
    <w:p w:rsidR="0041616A" w:rsidRDefault="0041616A" w:rsidP="0041616A">
      <w:r>
        <w:t xml:space="preserve">        {</w:t>
      </w:r>
    </w:p>
    <w:p w:rsidR="0041616A" w:rsidRDefault="0041616A" w:rsidP="0041616A">
      <w:r>
        <w:t xml:space="preserve">            </w:t>
      </w:r>
      <w:proofErr w:type="gramStart"/>
      <w:r>
        <w:t>listQuestion[</w:t>
      </w:r>
      <w:proofErr w:type="gramEnd"/>
      <w:r>
        <w:t>countStatement * clause_per_statement + countClause].name1 = bufferInput;</w:t>
      </w:r>
    </w:p>
    <w:p w:rsidR="0041616A" w:rsidRDefault="0041616A" w:rsidP="0041616A">
      <w:r>
        <w:t xml:space="preserve">            file &gt;&gt; </w:t>
      </w:r>
      <w:proofErr w:type="gramStart"/>
      <w:r>
        <w:t>listQuestion[</w:t>
      </w:r>
      <w:proofErr w:type="gramEnd"/>
      <w:r>
        <w:t>countStatement * clause_per_statement + countClause].value1;</w:t>
      </w:r>
    </w:p>
    <w:p w:rsidR="0041616A" w:rsidRDefault="0041616A" w:rsidP="0041616A">
      <w:r>
        <w:t xml:space="preserve">            countClause++;</w:t>
      </w:r>
    </w:p>
    <w:p w:rsidR="0041616A" w:rsidRDefault="0041616A" w:rsidP="0041616A">
      <w:r>
        <w:t xml:space="preserve">        }</w:t>
      </w:r>
    </w:p>
    <w:p w:rsidR="0041616A" w:rsidRDefault="0041616A" w:rsidP="0041616A">
      <w:r>
        <w:t xml:space="preserve">        countLine+=2;</w:t>
      </w:r>
    </w:p>
    <w:p w:rsidR="0041616A" w:rsidRDefault="0041616A" w:rsidP="0041616A">
      <w:r>
        <w:t xml:space="preserve">    }</w:t>
      </w:r>
    </w:p>
    <w:p w:rsidR="0041616A" w:rsidRDefault="0041616A" w:rsidP="0041616A">
      <w:r>
        <w:t>}</w:t>
      </w:r>
    </w:p>
    <w:p w:rsidR="0041616A" w:rsidRDefault="0041616A" w:rsidP="0041616A"/>
    <w:p w:rsidR="0041616A" w:rsidRDefault="0041616A" w:rsidP="0041616A"/>
    <w:p w:rsidR="0041616A" w:rsidRDefault="0041616A" w:rsidP="0041616A"/>
    <w:p w:rsidR="0041616A" w:rsidRDefault="0041616A" w:rsidP="0041616A">
      <w:r>
        <w:t>void display_variable_</w:t>
      </w:r>
      <w:proofErr w:type="gramStart"/>
      <w:r>
        <w:t>list(</w:t>
      </w:r>
      <w:proofErr w:type="gramEnd"/>
      <w:r>
        <w:t>Variable* variable_list, int sizeVariable)</w:t>
      </w:r>
    </w:p>
    <w:p w:rsidR="0041616A" w:rsidRDefault="0041616A" w:rsidP="0041616A">
      <w:r>
        <w:t>{</w:t>
      </w:r>
    </w:p>
    <w:p w:rsidR="0041616A" w:rsidRDefault="0041616A" w:rsidP="0041616A">
      <w:r>
        <w:t xml:space="preserve">    cout &lt;&lt; "\nPrinting variable list:" &lt;&lt; endl;</w:t>
      </w:r>
    </w:p>
    <w:p w:rsidR="0041616A" w:rsidRDefault="0041616A" w:rsidP="0041616A">
      <w:r>
        <w:t xml:space="preserve">    for (int i = 0; i &lt; sizeVariable; i++)</w:t>
      </w:r>
    </w:p>
    <w:p w:rsidR="0041616A" w:rsidRDefault="0041616A" w:rsidP="0041616A">
      <w:r>
        <w:t xml:space="preserve">    {</w:t>
      </w:r>
    </w:p>
    <w:p w:rsidR="0041616A" w:rsidRDefault="0041616A" w:rsidP="0041616A">
      <w:r>
        <w:lastRenderedPageBreak/>
        <w:t xml:space="preserve">        cout &lt;&lt; variable_list[i].name &lt;&lt; " = " &lt;&lt; variable_list[i].value &lt;&lt; endl;</w:t>
      </w:r>
    </w:p>
    <w:p w:rsidR="0041616A" w:rsidRDefault="0041616A" w:rsidP="0041616A">
      <w:r>
        <w:t xml:space="preserve">    }</w:t>
      </w:r>
    </w:p>
    <w:p w:rsidR="0041616A" w:rsidRDefault="0041616A" w:rsidP="0041616A">
      <w:r>
        <w:t>};</w:t>
      </w:r>
    </w:p>
    <w:p w:rsidR="0041616A" w:rsidRDefault="0041616A" w:rsidP="0041616A"/>
    <w:p w:rsidR="0041616A" w:rsidRDefault="0041616A" w:rsidP="0041616A"/>
    <w:p w:rsidR="0041616A" w:rsidRDefault="0041616A" w:rsidP="0041616A">
      <w:r>
        <w:t>//return the index of conclusion if the given variable name is one of conclusions</w:t>
      </w:r>
    </w:p>
    <w:p w:rsidR="0041616A" w:rsidRDefault="0041616A" w:rsidP="0041616A">
      <w:r>
        <w:t>//otherwise, return -1</w:t>
      </w:r>
    </w:p>
    <w:p w:rsidR="0041616A" w:rsidRDefault="0041616A" w:rsidP="0041616A">
      <w:r>
        <w:t>int check_conclusion (string nameConclusion, Conclusion* listConclusion, int sizeConclusion)</w:t>
      </w:r>
    </w:p>
    <w:p w:rsidR="0041616A" w:rsidRDefault="0041616A" w:rsidP="0041616A">
      <w:r>
        <w:t>{</w:t>
      </w:r>
    </w:p>
    <w:p w:rsidR="0041616A" w:rsidRDefault="0041616A" w:rsidP="0041616A">
      <w:r>
        <w:t xml:space="preserve">    for (int i = 0; i &lt; sizeConclusion; i++)</w:t>
      </w:r>
    </w:p>
    <w:p w:rsidR="0041616A" w:rsidRDefault="0041616A" w:rsidP="0041616A">
      <w:r>
        <w:t xml:space="preserve">    {</w:t>
      </w:r>
    </w:p>
    <w:p w:rsidR="0041616A" w:rsidRDefault="0041616A" w:rsidP="0041616A">
      <w:r>
        <w:t xml:space="preserve">        if (listConclusion[i].name == nameConclusion) </w:t>
      </w:r>
      <w:proofErr w:type="gramStart"/>
      <w:r>
        <w:t>{ return</w:t>
      </w:r>
      <w:proofErr w:type="gramEnd"/>
      <w:r>
        <w:t xml:space="preserve"> i; }</w:t>
      </w:r>
    </w:p>
    <w:p w:rsidR="0041616A" w:rsidRDefault="0041616A" w:rsidP="0041616A">
      <w:r>
        <w:t xml:space="preserve">    }</w:t>
      </w:r>
    </w:p>
    <w:p w:rsidR="0041616A" w:rsidRDefault="0041616A" w:rsidP="0041616A">
      <w:r>
        <w:t xml:space="preserve">    return -1;</w:t>
      </w:r>
    </w:p>
    <w:p w:rsidR="0041616A" w:rsidRDefault="0041616A" w:rsidP="0041616A">
      <w:r>
        <w:t>}</w:t>
      </w:r>
    </w:p>
    <w:p w:rsidR="0041616A" w:rsidRDefault="0041616A" w:rsidP="0041616A"/>
    <w:p w:rsidR="0041616A" w:rsidRDefault="0041616A" w:rsidP="0041616A"/>
    <w:p w:rsidR="0041616A" w:rsidRDefault="0041616A" w:rsidP="0041616A">
      <w:r>
        <w:t>//It build the variable list based on clause variable list.</w:t>
      </w:r>
    </w:p>
    <w:p w:rsidR="0041616A" w:rsidRDefault="0041616A" w:rsidP="0041616A">
      <w:r>
        <w:t>int build_variable_</w:t>
      </w:r>
      <w:proofErr w:type="gramStart"/>
      <w:r>
        <w:t>list(</w:t>
      </w:r>
      <w:proofErr w:type="gramEnd"/>
      <w:r>
        <w:t>Variable* listVariable, Question* listClause, int sizeClause,</w:t>
      </w:r>
    </w:p>
    <w:p w:rsidR="0041616A" w:rsidRDefault="0041616A" w:rsidP="0041616A">
      <w:r>
        <w:t xml:space="preserve">                        Conclusion* listConclusion, int sizeConclusion)</w:t>
      </w:r>
    </w:p>
    <w:p w:rsidR="0041616A" w:rsidRDefault="0041616A" w:rsidP="0041616A">
      <w:r>
        <w:t>{</w:t>
      </w:r>
    </w:p>
    <w:p w:rsidR="0041616A" w:rsidRDefault="0041616A" w:rsidP="0041616A">
      <w:r>
        <w:t xml:space="preserve">    int sizeVariableReal = 0;</w:t>
      </w:r>
    </w:p>
    <w:p w:rsidR="0041616A" w:rsidRDefault="0041616A" w:rsidP="0041616A">
      <w:r>
        <w:t xml:space="preserve">    for (int i = 0; i &lt; sizeClause; i++)    //go through clause list</w:t>
      </w:r>
    </w:p>
    <w:p w:rsidR="0041616A" w:rsidRDefault="0041616A" w:rsidP="0041616A">
      <w:r>
        <w:t xml:space="preserve">    {</w:t>
      </w:r>
    </w:p>
    <w:p w:rsidR="0041616A" w:rsidRDefault="0041616A" w:rsidP="0041616A">
      <w:r>
        <w:t xml:space="preserve">        if (listClause[i].name</w:t>
      </w:r>
      <w:proofErr w:type="gramStart"/>
      <w:r>
        <w:t>1 !</w:t>
      </w:r>
      <w:proofErr w:type="gramEnd"/>
      <w:r>
        <w:t>= "")      //if it's not a empty clause</w:t>
      </w:r>
    </w:p>
    <w:p w:rsidR="0041616A" w:rsidRDefault="0041616A" w:rsidP="0041616A">
      <w:r>
        <w:lastRenderedPageBreak/>
        <w:t xml:space="preserve">        {</w:t>
      </w:r>
    </w:p>
    <w:p w:rsidR="0041616A" w:rsidRDefault="0041616A" w:rsidP="0041616A">
      <w:r>
        <w:t xml:space="preserve">            //don't put it if it's a conclusion</w:t>
      </w:r>
    </w:p>
    <w:p w:rsidR="0041616A" w:rsidRDefault="0041616A" w:rsidP="0041616A">
      <w:r>
        <w:t xml:space="preserve">            if </w:t>
      </w:r>
      <w:proofErr w:type="gramStart"/>
      <w:r>
        <w:t>( check</w:t>
      </w:r>
      <w:proofErr w:type="gramEnd"/>
      <w:r>
        <w:t>_conclusion(listClause[i].name1, listConclusion, sizeConclusion) == -1 )</w:t>
      </w:r>
    </w:p>
    <w:p w:rsidR="0041616A" w:rsidRDefault="0041616A" w:rsidP="0041616A">
      <w:r>
        <w:t xml:space="preserve">            {</w:t>
      </w:r>
    </w:p>
    <w:p w:rsidR="0041616A" w:rsidRDefault="0041616A" w:rsidP="0041616A">
      <w:r>
        <w:t xml:space="preserve">                for (int j = 0; j &lt; sizeClause; j++)</w:t>
      </w:r>
    </w:p>
    <w:p w:rsidR="0041616A" w:rsidRDefault="0041616A" w:rsidP="0041616A">
      <w:r>
        <w:t xml:space="preserve">                {</w:t>
      </w:r>
    </w:p>
    <w:p w:rsidR="0041616A" w:rsidRDefault="0041616A" w:rsidP="0041616A">
      <w:r>
        <w:t xml:space="preserve">                    //only put every variable once</w:t>
      </w:r>
    </w:p>
    <w:p w:rsidR="0041616A" w:rsidRDefault="0041616A" w:rsidP="0041616A">
      <w:r>
        <w:t xml:space="preserve">                    if (listVariable[j].name == listClause[i].name1)</w:t>
      </w:r>
    </w:p>
    <w:p w:rsidR="0041616A" w:rsidRDefault="0041616A" w:rsidP="0041616A">
      <w:r>
        <w:t xml:space="preserve">                    {</w:t>
      </w:r>
    </w:p>
    <w:p w:rsidR="0041616A" w:rsidRDefault="0041616A" w:rsidP="0041616A">
      <w:r>
        <w:t xml:space="preserve">                        break;</w:t>
      </w:r>
    </w:p>
    <w:p w:rsidR="0041616A" w:rsidRDefault="0041616A" w:rsidP="0041616A">
      <w:r>
        <w:t xml:space="preserve">                    }</w:t>
      </w:r>
    </w:p>
    <w:p w:rsidR="0041616A" w:rsidRDefault="0041616A" w:rsidP="0041616A">
      <w:r>
        <w:t xml:space="preserve">                    else if (listVariable[j].name == "")</w:t>
      </w:r>
    </w:p>
    <w:p w:rsidR="0041616A" w:rsidRDefault="0041616A" w:rsidP="0041616A">
      <w:r>
        <w:t xml:space="preserve">                    {</w:t>
      </w:r>
    </w:p>
    <w:p w:rsidR="0041616A" w:rsidRDefault="0041616A" w:rsidP="0041616A">
      <w:r>
        <w:t xml:space="preserve">                        listVariable[j].name = listClause[i].name1;</w:t>
      </w:r>
    </w:p>
    <w:p w:rsidR="0041616A" w:rsidRDefault="0041616A" w:rsidP="0041616A">
      <w:r>
        <w:t xml:space="preserve">                        sizeVariableReal = j + 1;</w:t>
      </w:r>
    </w:p>
    <w:p w:rsidR="0041616A" w:rsidRDefault="0041616A" w:rsidP="0041616A">
      <w:r>
        <w:t xml:space="preserve">                        break;</w:t>
      </w:r>
    </w:p>
    <w:p w:rsidR="0041616A" w:rsidRDefault="0041616A" w:rsidP="0041616A">
      <w:r>
        <w:t xml:space="preserve">                    }</w:t>
      </w:r>
    </w:p>
    <w:p w:rsidR="0041616A" w:rsidRDefault="0041616A" w:rsidP="0041616A">
      <w:r>
        <w:t xml:space="preserve">                }</w:t>
      </w:r>
    </w:p>
    <w:p w:rsidR="0041616A" w:rsidRDefault="0041616A" w:rsidP="0041616A">
      <w:r>
        <w:t xml:space="preserve">            }</w:t>
      </w:r>
    </w:p>
    <w:p w:rsidR="0041616A" w:rsidRDefault="0041616A" w:rsidP="0041616A">
      <w:r>
        <w:t xml:space="preserve">        }</w:t>
      </w:r>
    </w:p>
    <w:p w:rsidR="0041616A" w:rsidRDefault="0041616A" w:rsidP="0041616A">
      <w:r>
        <w:t xml:space="preserve">    }</w:t>
      </w:r>
    </w:p>
    <w:p w:rsidR="0041616A" w:rsidRDefault="0041616A" w:rsidP="0041616A">
      <w:r>
        <w:t xml:space="preserve">    return sizeVariableReal;</w:t>
      </w:r>
    </w:p>
    <w:p w:rsidR="0041616A" w:rsidRDefault="0041616A" w:rsidP="0041616A">
      <w:r>
        <w:t>}</w:t>
      </w:r>
    </w:p>
    <w:p w:rsidR="0041616A" w:rsidRDefault="0041616A" w:rsidP="0041616A"/>
    <w:p w:rsidR="0041616A" w:rsidRDefault="0041616A" w:rsidP="0041616A"/>
    <w:p w:rsidR="0041616A" w:rsidRDefault="0041616A" w:rsidP="0041616A">
      <w:r>
        <w:t>//check the given variable is initiated or not, and ask the user if not</w:t>
      </w:r>
    </w:p>
    <w:p w:rsidR="0041616A" w:rsidRDefault="0041616A" w:rsidP="0041616A">
      <w:r>
        <w:lastRenderedPageBreak/>
        <w:t>//return the index of that variable for following use</w:t>
      </w:r>
    </w:p>
    <w:p w:rsidR="0041616A" w:rsidRDefault="0041616A" w:rsidP="0041616A">
      <w:r>
        <w:t>int check_</w:t>
      </w:r>
      <w:proofErr w:type="gramStart"/>
      <w:r>
        <w:t>variable(</w:t>
      </w:r>
      <w:proofErr w:type="gramEnd"/>
      <w:r>
        <w:t>string nameVariable, Variable* listVariable, int sizeVariable)</w:t>
      </w:r>
    </w:p>
    <w:p w:rsidR="0041616A" w:rsidRDefault="0041616A" w:rsidP="0041616A">
      <w:r>
        <w:t>{</w:t>
      </w:r>
    </w:p>
    <w:p w:rsidR="0041616A" w:rsidRDefault="0041616A" w:rsidP="0041616A">
      <w:r>
        <w:t xml:space="preserve">    for (int i = 0; i &lt; sizeVariable; i++)</w:t>
      </w:r>
    </w:p>
    <w:p w:rsidR="0041616A" w:rsidRDefault="0041616A" w:rsidP="0041616A">
      <w:r>
        <w:t xml:space="preserve">    {</w:t>
      </w:r>
    </w:p>
    <w:p w:rsidR="0041616A" w:rsidRDefault="0041616A" w:rsidP="0041616A">
      <w:r>
        <w:t xml:space="preserve">        if (listVariable[i].name == nameVariable)</w:t>
      </w:r>
    </w:p>
    <w:p w:rsidR="0041616A" w:rsidRDefault="0041616A" w:rsidP="0041616A">
      <w:r>
        <w:t xml:space="preserve">        {</w:t>
      </w:r>
    </w:p>
    <w:p w:rsidR="0041616A" w:rsidRDefault="0041616A" w:rsidP="0041616A">
      <w:r>
        <w:t xml:space="preserve">            if (listVariable[i</w:t>
      </w:r>
      <w:proofErr w:type="gramStart"/>
      <w:r>
        <w:t>].instantiate</w:t>
      </w:r>
      <w:proofErr w:type="gramEnd"/>
      <w:r>
        <w:t xml:space="preserve"> == false)</w:t>
      </w:r>
    </w:p>
    <w:p w:rsidR="0041616A" w:rsidRDefault="0041616A" w:rsidP="0041616A">
      <w:r>
        <w:t xml:space="preserve">            {</w:t>
      </w:r>
    </w:p>
    <w:p w:rsidR="0041616A" w:rsidRDefault="0041616A" w:rsidP="0041616A">
      <w:r>
        <w:t xml:space="preserve">                cout &lt;&lt; "\nDoes the patient have \"" &lt;&lt; listVariable[i].name &lt;&lt; "\"? (Yes/No)" &lt;&lt; endl;</w:t>
      </w:r>
    </w:p>
    <w:p w:rsidR="0041616A" w:rsidRDefault="0041616A" w:rsidP="0041616A">
      <w:r>
        <w:t xml:space="preserve">                ///////////////////need to deal with input</w:t>
      </w:r>
    </w:p>
    <w:p w:rsidR="0041616A" w:rsidRDefault="0041616A" w:rsidP="0041616A">
      <w:r>
        <w:t xml:space="preserve">                cin &gt;&gt; listVariable[i].value;</w:t>
      </w:r>
    </w:p>
    <w:p w:rsidR="0041616A" w:rsidRDefault="0041616A" w:rsidP="0041616A">
      <w:r>
        <w:t xml:space="preserve">                listVariable[i</w:t>
      </w:r>
      <w:proofErr w:type="gramStart"/>
      <w:r>
        <w:t>].instantiate</w:t>
      </w:r>
      <w:proofErr w:type="gramEnd"/>
      <w:r>
        <w:t xml:space="preserve"> = true;</w:t>
      </w:r>
    </w:p>
    <w:p w:rsidR="0041616A" w:rsidRDefault="0041616A" w:rsidP="0041616A">
      <w:r>
        <w:t xml:space="preserve">            }</w:t>
      </w:r>
    </w:p>
    <w:p w:rsidR="0041616A" w:rsidRDefault="0041616A" w:rsidP="0041616A">
      <w:r>
        <w:t xml:space="preserve">            return i;</w:t>
      </w:r>
    </w:p>
    <w:p w:rsidR="0041616A" w:rsidRDefault="0041616A" w:rsidP="0041616A">
      <w:r>
        <w:t xml:space="preserve">        }</w:t>
      </w:r>
    </w:p>
    <w:p w:rsidR="0041616A" w:rsidRDefault="0041616A" w:rsidP="0041616A">
      <w:r>
        <w:t xml:space="preserve">    }</w:t>
      </w:r>
    </w:p>
    <w:p w:rsidR="0041616A" w:rsidRDefault="0041616A" w:rsidP="0041616A">
      <w:r>
        <w:t xml:space="preserve">    cout &lt;&lt; "Why here???" &lt;&lt; endl;</w:t>
      </w:r>
    </w:p>
    <w:p w:rsidR="0041616A" w:rsidRDefault="0041616A" w:rsidP="0041616A">
      <w:r>
        <w:t xml:space="preserve">    return -1;</w:t>
      </w:r>
    </w:p>
    <w:p w:rsidR="0041616A" w:rsidRDefault="0041616A" w:rsidP="0041616A">
      <w:r>
        <w:t>}</w:t>
      </w:r>
    </w:p>
    <w:p w:rsidR="0041616A" w:rsidRDefault="0041616A" w:rsidP="0041616A"/>
    <w:p w:rsidR="0041616A" w:rsidRDefault="0041616A" w:rsidP="0041616A">
      <w:r>
        <w:t>bool check_stop_</w:t>
      </w:r>
      <w:proofErr w:type="gramStart"/>
      <w:r>
        <w:t>path(</w:t>
      </w:r>
      <w:proofErr w:type="gramEnd"/>
      <w:r>
        <w:t>Variable* listVariable, int indexVariable, Question* listClause, int indexClause)</w:t>
      </w:r>
    </w:p>
    <w:p w:rsidR="0041616A" w:rsidRDefault="0041616A" w:rsidP="0041616A">
      <w:r>
        <w:t>{</w:t>
      </w:r>
    </w:p>
    <w:p w:rsidR="0041616A" w:rsidRDefault="0041616A" w:rsidP="0041616A">
      <w:r>
        <w:t xml:space="preserve">    if (listVariable[indexVariable].</w:t>
      </w:r>
      <w:proofErr w:type="gramStart"/>
      <w:r>
        <w:t>value !</w:t>
      </w:r>
      <w:proofErr w:type="gramEnd"/>
      <w:r>
        <w:t>= listClause[indexClause].value1) { return true; }</w:t>
      </w:r>
    </w:p>
    <w:p w:rsidR="0041616A" w:rsidRDefault="0041616A" w:rsidP="0041616A">
      <w:r>
        <w:lastRenderedPageBreak/>
        <w:t xml:space="preserve">    else </w:t>
      </w:r>
      <w:proofErr w:type="gramStart"/>
      <w:r>
        <w:t>{ return</w:t>
      </w:r>
      <w:proofErr w:type="gramEnd"/>
      <w:r>
        <w:t xml:space="preserve"> false; }</w:t>
      </w:r>
    </w:p>
    <w:p w:rsidR="0041616A" w:rsidRDefault="0041616A" w:rsidP="0041616A">
      <w:r>
        <w:t>}</w:t>
      </w:r>
    </w:p>
    <w:p w:rsidR="0041616A" w:rsidRDefault="0041616A" w:rsidP="0041616A"/>
    <w:p w:rsidR="0041616A" w:rsidRDefault="0041616A" w:rsidP="0041616A"/>
    <w:p w:rsidR="0041616A" w:rsidRDefault="0041616A" w:rsidP="0041616A">
      <w:r>
        <w:t>//try to get the value of given conclusion</w:t>
      </w:r>
    </w:p>
    <w:p w:rsidR="0041616A" w:rsidRDefault="0041616A" w:rsidP="0041616A">
      <w:r>
        <w:t>string get_</w:t>
      </w:r>
      <w:proofErr w:type="gramStart"/>
      <w:r>
        <w:t>conclusion(</w:t>
      </w:r>
      <w:proofErr w:type="gramEnd"/>
      <w:r>
        <w:t>string conclusion, Conclusion* listConclusion, Question* listClause,</w:t>
      </w:r>
    </w:p>
    <w:p w:rsidR="0041616A" w:rsidRDefault="0041616A" w:rsidP="0041616A">
      <w:r>
        <w:t xml:space="preserve">                       Variable* listVariable, int sizeConclusion, int clausePerStatement, int sizeVariable)</w:t>
      </w:r>
    </w:p>
    <w:p w:rsidR="0041616A" w:rsidRDefault="0041616A" w:rsidP="0041616A">
      <w:r>
        <w:t>{</w:t>
      </w:r>
    </w:p>
    <w:p w:rsidR="0041616A" w:rsidRDefault="0041616A" w:rsidP="0041616A">
      <w:r>
        <w:t xml:space="preserve">    int indexConclusion = -1;</w:t>
      </w:r>
    </w:p>
    <w:p w:rsidR="0041616A" w:rsidRDefault="0041616A" w:rsidP="0041616A">
      <w:r>
        <w:t xml:space="preserve">    int indexVariable = -1;</w:t>
      </w:r>
    </w:p>
    <w:p w:rsidR="0041616A" w:rsidRDefault="0041616A" w:rsidP="0041616A">
      <w:r>
        <w:t xml:space="preserve">    bool stopPath = false;</w:t>
      </w:r>
    </w:p>
    <w:p w:rsidR="0041616A" w:rsidRDefault="0041616A" w:rsidP="0041616A">
      <w:r>
        <w:t xml:space="preserve">    //if the answer from the user is already against the current rule, stop it.</w:t>
      </w:r>
    </w:p>
    <w:p w:rsidR="0041616A" w:rsidRDefault="0041616A" w:rsidP="0041616A"/>
    <w:p w:rsidR="0041616A" w:rsidRDefault="0041616A" w:rsidP="0041616A">
      <w:r>
        <w:t xml:space="preserve">    cout &lt;&lt; "Trying to get conclusion: " &lt;&lt; conclusion &lt;&lt; endl;</w:t>
      </w:r>
    </w:p>
    <w:p w:rsidR="0041616A" w:rsidRDefault="0041616A" w:rsidP="0041616A"/>
    <w:p w:rsidR="0041616A" w:rsidRDefault="0041616A" w:rsidP="0041616A"/>
    <w:p w:rsidR="0041616A" w:rsidRDefault="0041616A" w:rsidP="0041616A">
      <w:r>
        <w:t xml:space="preserve">    //search conclusion to find which clause has it</w:t>
      </w:r>
    </w:p>
    <w:p w:rsidR="0041616A" w:rsidRDefault="0041616A" w:rsidP="0041616A">
      <w:r>
        <w:t xml:space="preserve">    //num_statement is the size of conclusion list</w:t>
      </w:r>
    </w:p>
    <w:p w:rsidR="0041616A" w:rsidRDefault="0041616A" w:rsidP="0041616A">
      <w:r>
        <w:t xml:space="preserve">    for (int i = 0; i &lt; sizeConclusion; i++)</w:t>
      </w:r>
    </w:p>
    <w:p w:rsidR="0041616A" w:rsidRDefault="0041616A" w:rsidP="0041616A">
      <w:r>
        <w:t xml:space="preserve">    {</w:t>
      </w:r>
    </w:p>
    <w:p w:rsidR="0041616A" w:rsidRDefault="0041616A" w:rsidP="0041616A">
      <w:r>
        <w:t xml:space="preserve">        if (conclusion == listConclusion[i].name)</w:t>
      </w:r>
    </w:p>
    <w:p w:rsidR="0041616A" w:rsidRDefault="0041616A" w:rsidP="0041616A">
      <w:r>
        <w:t xml:space="preserve">        {</w:t>
      </w:r>
    </w:p>
    <w:p w:rsidR="0041616A" w:rsidRDefault="0041616A" w:rsidP="0041616A">
      <w:r>
        <w:t xml:space="preserve">            indexConclusion = i;</w:t>
      </w:r>
    </w:p>
    <w:p w:rsidR="0041616A" w:rsidRDefault="0041616A" w:rsidP="0041616A">
      <w:r>
        <w:t xml:space="preserve">            cout &lt;&lt; "Checking conclusion#" &lt;&lt; indexConclusion&lt;&lt;endl;</w:t>
      </w:r>
    </w:p>
    <w:p w:rsidR="0041616A" w:rsidRDefault="0041616A" w:rsidP="0041616A"/>
    <w:p w:rsidR="0041616A" w:rsidRDefault="0041616A" w:rsidP="0041616A">
      <w:r>
        <w:lastRenderedPageBreak/>
        <w:t xml:space="preserve">            if (indexConclusion == -1)</w:t>
      </w:r>
    </w:p>
    <w:p w:rsidR="0041616A" w:rsidRDefault="0041616A" w:rsidP="0041616A">
      <w:r>
        <w:t xml:space="preserve">            {</w:t>
      </w:r>
    </w:p>
    <w:p w:rsidR="0041616A" w:rsidRDefault="0041616A" w:rsidP="0041616A">
      <w:r>
        <w:t xml:space="preserve">                return "No Match";</w:t>
      </w:r>
    </w:p>
    <w:p w:rsidR="0041616A" w:rsidRDefault="0041616A" w:rsidP="0041616A">
      <w:r>
        <w:t xml:space="preserve">            }</w:t>
      </w:r>
    </w:p>
    <w:p w:rsidR="0041616A" w:rsidRDefault="0041616A" w:rsidP="0041616A"/>
    <w:p w:rsidR="0041616A" w:rsidRDefault="0041616A" w:rsidP="0041616A">
      <w:r>
        <w:t xml:space="preserve">            else //examine this one conclusion and see if we can get the possible answer</w:t>
      </w:r>
    </w:p>
    <w:p w:rsidR="0041616A" w:rsidRDefault="0041616A" w:rsidP="0041616A">
      <w:r>
        <w:t xml:space="preserve">            {</w:t>
      </w:r>
    </w:p>
    <w:p w:rsidR="0041616A" w:rsidRDefault="0041616A" w:rsidP="0041616A">
      <w:r>
        <w:t xml:space="preserve">                //Find clause which can generate the variable/conclusion the last clause need</w:t>
      </w:r>
    </w:p>
    <w:p w:rsidR="0041616A" w:rsidRDefault="0041616A" w:rsidP="0041616A">
      <w:r>
        <w:t xml:space="preserve">                for (int i = indexConclusion * clausePerStatement; i &lt; (indexConclusion + 1) * clausePerStatement; i++)</w:t>
      </w:r>
    </w:p>
    <w:p w:rsidR="0041616A" w:rsidRDefault="0041616A" w:rsidP="0041616A">
      <w:r>
        <w:t xml:space="preserve">                {</w:t>
      </w:r>
    </w:p>
    <w:p w:rsidR="0041616A" w:rsidRDefault="0041616A" w:rsidP="0041616A">
      <w:r>
        <w:t xml:space="preserve">                    if </w:t>
      </w:r>
      <w:proofErr w:type="gramStart"/>
      <w:r>
        <w:t>( listClause</w:t>
      </w:r>
      <w:proofErr w:type="gramEnd"/>
      <w:r>
        <w:t>[i].name1 != "" )</w:t>
      </w:r>
    </w:p>
    <w:p w:rsidR="0041616A" w:rsidRDefault="0041616A" w:rsidP="0041616A">
      <w:r>
        <w:t xml:space="preserve">                    {</w:t>
      </w:r>
    </w:p>
    <w:p w:rsidR="0041616A" w:rsidRDefault="0041616A" w:rsidP="0041616A">
      <w:r>
        <w:t xml:space="preserve">                        //check if variables are initiated or any of them is conclusion</w:t>
      </w:r>
    </w:p>
    <w:p w:rsidR="0041616A" w:rsidRDefault="0041616A" w:rsidP="0041616A">
      <w:r>
        <w:t xml:space="preserve">                        int indexSubConclusion = 0;</w:t>
      </w:r>
    </w:p>
    <w:p w:rsidR="0041616A" w:rsidRDefault="0041616A" w:rsidP="0041616A">
      <w:r>
        <w:t xml:space="preserve">                        indexSubConclusion = check_conclusion(listClause[i].name1, listConclusion, sizeConclusion);</w:t>
      </w:r>
    </w:p>
    <w:p w:rsidR="0041616A" w:rsidRDefault="0041616A" w:rsidP="0041616A">
      <w:r>
        <w:t xml:space="preserve">                        if (</w:t>
      </w:r>
      <w:proofErr w:type="gramStart"/>
      <w:r>
        <w:t>indexSubConclusion !</w:t>
      </w:r>
      <w:proofErr w:type="gramEnd"/>
      <w:r>
        <w:t>= -1) //it's a conclusion</w:t>
      </w:r>
    </w:p>
    <w:p w:rsidR="0041616A" w:rsidRDefault="0041616A" w:rsidP="0041616A">
      <w:r>
        <w:t xml:space="preserve">                        {</w:t>
      </w:r>
    </w:p>
    <w:p w:rsidR="0041616A" w:rsidRDefault="0041616A" w:rsidP="0041616A">
      <w:r>
        <w:t xml:space="preserve">                            listConclusion[indexSubConclusion].value = get_conclusion(listClause[i].name1,</w:t>
      </w:r>
    </w:p>
    <w:p w:rsidR="0041616A" w:rsidRDefault="0041616A" w:rsidP="0041616A">
      <w:r>
        <w:t xml:space="preserve">                                listConclusion, listClause, listVariable, sizeConclusion, clausePerStatement, sizeVariable);</w:t>
      </w:r>
    </w:p>
    <w:p w:rsidR="0041616A" w:rsidRDefault="0041616A" w:rsidP="0041616A">
      <w:r>
        <w:t xml:space="preserve">                            cout &lt;&lt; "Sub conclusion " &lt;&lt; listConclusion[indexSubConclusion].name</w:t>
      </w:r>
    </w:p>
    <w:p w:rsidR="0041616A" w:rsidRDefault="0041616A" w:rsidP="0041616A">
      <w:r>
        <w:t xml:space="preserve">                                &lt;&lt; " now is " &lt;&lt;listConclusion[indexSubConclusion].value &lt;&lt; endl;</w:t>
      </w:r>
    </w:p>
    <w:p w:rsidR="0041616A" w:rsidRDefault="0041616A" w:rsidP="0041616A">
      <w:r>
        <w:t xml:space="preserve">                        }</w:t>
      </w:r>
    </w:p>
    <w:p w:rsidR="0041616A" w:rsidRDefault="0041616A" w:rsidP="0041616A">
      <w:r>
        <w:t xml:space="preserve">                        else if (listClause[i].name</w:t>
      </w:r>
      <w:proofErr w:type="gramStart"/>
      <w:r>
        <w:t>1 !</w:t>
      </w:r>
      <w:proofErr w:type="gramEnd"/>
      <w:r>
        <w:t>= "") //it's a variable</w:t>
      </w:r>
    </w:p>
    <w:p w:rsidR="0041616A" w:rsidRDefault="0041616A" w:rsidP="0041616A">
      <w:r>
        <w:lastRenderedPageBreak/>
        <w:t xml:space="preserve">                        {</w:t>
      </w:r>
    </w:p>
    <w:p w:rsidR="0041616A" w:rsidRDefault="0041616A" w:rsidP="0041616A">
      <w:r>
        <w:t xml:space="preserve">                            indexVariable = check_variable(listClause[i].name1, listVariable, sizeVariable);</w:t>
      </w:r>
    </w:p>
    <w:p w:rsidR="0041616A" w:rsidRDefault="0041616A" w:rsidP="0041616A"/>
    <w:p w:rsidR="0041616A" w:rsidRDefault="0041616A" w:rsidP="0041616A">
      <w:r>
        <w:t xml:space="preserve">                            if (check_stop_</w:t>
      </w:r>
      <w:proofErr w:type="gramStart"/>
      <w:r>
        <w:t>path(</w:t>
      </w:r>
      <w:proofErr w:type="gramEnd"/>
      <w:r>
        <w:t>listVariable, indexVariable, listClause, i) == true) { break; }</w:t>
      </w:r>
    </w:p>
    <w:p w:rsidR="0041616A" w:rsidRDefault="0041616A" w:rsidP="0041616A">
      <w:r>
        <w:t xml:space="preserve">                        }</w:t>
      </w:r>
    </w:p>
    <w:p w:rsidR="0041616A" w:rsidRDefault="0041616A" w:rsidP="0041616A">
      <w:r>
        <w:t xml:space="preserve">                    }</w:t>
      </w:r>
    </w:p>
    <w:p w:rsidR="0041616A" w:rsidRDefault="0041616A" w:rsidP="0041616A">
      <w:r>
        <w:t xml:space="preserve">                }</w:t>
      </w:r>
    </w:p>
    <w:p w:rsidR="0041616A" w:rsidRDefault="0041616A" w:rsidP="0041616A"/>
    <w:p w:rsidR="0041616A" w:rsidRDefault="0041616A" w:rsidP="0041616A">
      <w:r>
        <w:t xml:space="preserve">                cout &lt;&lt; "Finished with conclusion " &lt;&lt; conclusion &lt;&lt; endl;</w:t>
      </w:r>
    </w:p>
    <w:p w:rsidR="0041616A" w:rsidRDefault="0041616A" w:rsidP="0041616A"/>
    <w:p w:rsidR="0041616A" w:rsidRDefault="0041616A" w:rsidP="0041616A">
      <w:r>
        <w:t xml:space="preserve">                //go through all conditions</w:t>
      </w:r>
    </w:p>
    <w:p w:rsidR="0041616A" w:rsidRDefault="0041616A" w:rsidP="0041616A">
      <w:r>
        <w:t xml:space="preserve">                bool satisfied = true;</w:t>
      </w:r>
    </w:p>
    <w:p w:rsidR="0041616A" w:rsidRDefault="0041616A" w:rsidP="0041616A">
      <w:r>
        <w:t xml:space="preserve">                for (int i = indexConclusion * clausePerStatement; i &lt; (indexConclusion + 1) * clausePerStatement; i++)</w:t>
      </w:r>
    </w:p>
    <w:p w:rsidR="0041616A" w:rsidRDefault="0041616A" w:rsidP="0041616A">
      <w:r>
        <w:t xml:space="preserve">                {</w:t>
      </w:r>
    </w:p>
    <w:p w:rsidR="0041616A" w:rsidRDefault="0041616A" w:rsidP="0041616A">
      <w:r>
        <w:t xml:space="preserve">                    if (listClause[i].name</w:t>
      </w:r>
      <w:proofErr w:type="gramStart"/>
      <w:r>
        <w:t>1 !</w:t>
      </w:r>
      <w:proofErr w:type="gramEnd"/>
      <w:r>
        <w:t>= "")</w:t>
      </w:r>
    </w:p>
    <w:p w:rsidR="0041616A" w:rsidRDefault="0041616A" w:rsidP="0041616A">
      <w:r>
        <w:t xml:space="preserve">                    {</w:t>
      </w:r>
    </w:p>
    <w:p w:rsidR="0041616A" w:rsidRDefault="0041616A" w:rsidP="0041616A">
      <w:r>
        <w:t xml:space="preserve">                        //check conclusions</w:t>
      </w:r>
    </w:p>
    <w:p w:rsidR="0041616A" w:rsidRDefault="0041616A" w:rsidP="0041616A">
      <w:r>
        <w:t xml:space="preserve">                        for (int j = 0; j &lt; sizeConclusion; j++)</w:t>
      </w:r>
    </w:p>
    <w:p w:rsidR="0041616A" w:rsidRDefault="0041616A" w:rsidP="0041616A">
      <w:r>
        <w:t xml:space="preserve">                        {</w:t>
      </w:r>
    </w:p>
    <w:p w:rsidR="0041616A" w:rsidRDefault="0041616A" w:rsidP="0041616A">
      <w:r>
        <w:t xml:space="preserve">                            //Need to care about not choosing the same name conclusions with empty values</w:t>
      </w:r>
    </w:p>
    <w:p w:rsidR="0041616A" w:rsidRDefault="0041616A" w:rsidP="0041616A">
      <w:r>
        <w:t xml:space="preserve">                            if </w:t>
      </w:r>
      <w:proofErr w:type="gramStart"/>
      <w:r>
        <w:t>( (</w:t>
      </w:r>
      <w:proofErr w:type="gramEnd"/>
      <w:r>
        <w:t>listConclusion[j].value != "") &amp;&amp; (listClause[i].name1 == listConclusion[j].name)</w:t>
      </w:r>
    </w:p>
    <w:p w:rsidR="0041616A" w:rsidRDefault="0041616A" w:rsidP="0041616A">
      <w:r>
        <w:t xml:space="preserve">                                &amp;&amp; (listConclusion[j].</w:t>
      </w:r>
      <w:proofErr w:type="gramStart"/>
      <w:r>
        <w:t>value !</w:t>
      </w:r>
      <w:proofErr w:type="gramEnd"/>
      <w:r>
        <w:t>= listClause[i].value1) )</w:t>
      </w:r>
    </w:p>
    <w:p w:rsidR="0041616A" w:rsidRDefault="0041616A" w:rsidP="0041616A">
      <w:r>
        <w:t xml:space="preserve">                            {</w:t>
      </w:r>
    </w:p>
    <w:p w:rsidR="0041616A" w:rsidRDefault="0041616A" w:rsidP="0041616A">
      <w:r>
        <w:lastRenderedPageBreak/>
        <w:t xml:space="preserve">                                satisfied = false;</w:t>
      </w:r>
    </w:p>
    <w:p w:rsidR="0041616A" w:rsidRDefault="0041616A" w:rsidP="0041616A">
      <w:r>
        <w:t xml:space="preserve">                            }</w:t>
      </w:r>
    </w:p>
    <w:p w:rsidR="0041616A" w:rsidRDefault="0041616A" w:rsidP="0041616A">
      <w:r>
        <w:t xml:space="preserve">                        }</w:t>
      </w:r>
    </w:p>
    <w:p w:rsidR="0041616A" w:rsidRDefault="0041616A" w:rsidP="0041616A">
      <w:r>
        <w:t xml:space="preserve">                        //check variables</w:t>
      </w:r>
    </w:p>
    <w:p w:rsidR="0041616A" w:rsidRDefault="0041616A" w:rsidP="0041616A">
      <w:r>
        <w:t xml:space="preserve">                        for (int j = 0; j &lt; sizeVariable; j++)</w:t>
      </w:r>
    </w:p>
    <w:p w:rsidR="0041616A" w:rsidRDefault="0041616A" w:rsidP="0041616A">
      <w:r>
        <w:t xml:space="preserve">                        {</w:t>
      </w:r>
    </w:p>
    <w:p w:rsidR="0041616A" w:rsidRDefault="0041616A" w:rsidP="0041616A">
      <w:r>
        <w:t xml:space="preserve">                            if </w:t>
      </w:r>
      <w:proofErr w:type="gramStart"/>
      <w:r>
        <w:t>( (</w:t>
      </w:r>
      <w:proofErr w:type="gramEnd"/>
      <w:r>
        <w:t>listClause[i].name1 == listVariable[j].name) &amp;&amp; (listVariable[j].value != listClause[i].value1) )</w:t>
      </w:r>
    </w:p>
    <w:p w:rsidR="0041616A" w:rsidRDefault="0041616A" w:rsidP="0041616A">
      <w:r>
        <w:t xml:space="preserve">                            {</w:t>
      </w:r>
    </w:p>
    <w:p w:rsidR="0041616A" w:rsidRDefault="0041616A" w:rsidP="0041616A">
      <w:r>
        <w:t xml:space="preserve">                                //cout &lt;&lt;"clause = "&lt;&lt;listClause[i].name1&lt;&lt;" variable = "&lt;&lt;listVariable[j].name&lt;&lt;endl;</w:t>
      </w:r>
    </w:p>
    <w:p w:rsidR="0041616A" w:rsidRDefault="0041616A" w:rsidP="0041616A">
      <w:r>
        <w:t xml:space="preserve">                                //cout &lt;&lt; "var = "&lt;&lt;listVariable[j].value &lt;&lt; " but need to be "&lt;&lt;listClause[i].value1 &lt;&lt; endl;</w:t>
      </w:r>
    </w:p>
    <w:p w:rsidR="0041616A" w:rsidRDefault="0041616A" w:rsidP="0041616A">
      <w:r>
        <w:t xml:space="preserve">                                satisfied = false;</w:t>
      </w:r>
    </w:p>
    <w:p w:rsidR="0041616A" w:rsidRDefault="0041616A" w:rsidP="0041616A">
      <w:r>
        <w:t xml:space="preserve">                            }</w:t>
      </w:r>
    </w:p>
    <w:p w:rsidR="0041616A" w:rsidRDefault="0041616A" w:rsidP="0041616A">
      <w:r>
        <w:t xml:space="preserve">                        }</w:t>
      </w:r>
    </w:p>
    <w:p w:rsidR="0041616A" w:rsidRDefault="0041616A" w:rsidP="0041616A">
      <w:r>
        <w:t xml:space="preserve">                    }</w:t>
      </w:r>
    </w:p>
    <w:p w:rsidR="0041616A" w:rsidRDefault="0041616A" w:rsidP="0041616A">
      <w:r>
        <w:t xml:space="preserve">                }</w:t>
      </w:r>
    </w:p>
    <w:p w:rsidR="0041616A" w:rsidRDefault="0041616A" w:rsidP="0041616A">
      <w:r>
        <w:t xml:space="preserve">                if (satisfied == true) </w:t>
      </w:r>
      <w:proofErr w:type="gramStart"/>
      <w:r>
        <w:t>{ return</w:t>
      </w:r>
      <w:proofErr w:type="gramEnd"/>
      <w:r>
        <w:t xml:space="preserve"> listConclusion[indexConclusion].possibleAnswer; }</w:t>
      </w:r>
    </w:p>
    <w:p w:rsidR="0041616A" w:rsidRDefault="0041616A" w:rsidP="0041616A">
      <w:r>
        <w:t xml:space="preserve">            }</w:t>
      </w:r>
    </w:p>
    <w:p w:rsidR="0041616A" w:rsidRDefault="0041616A" w:rsidP="0041616A">
      <w:r>
        <w:t xml:space="preserve">        }</w:t>
      </w:r>
    </w:p>
    <w:p w:rsidR="0041616A" w:rsidRDefault="0041616A" w:rsidP="0041616A">
      <w:r>
        <w:t xml:space="preserve">    }</w:t>
      </w:r>
    </w:p>
    <w:p w:rsidR="0041616A" w:rsidRDefault="0041616A" w:rsidP="0041616A">
      <w:r>
        <w:t xml:space="preserve">    return "No match";</w:t>
      </w:r>
    </w:p>
    <w:p w:rsidR="0041616A" w:rsidRDefault="0041616A" w:rsidP="0041616A">
      <w:r>
        <w:t>}</w:t>
      </w:r>
    </w:p>
    <w:p w:rsidR="0041616A" w:rsidRDefault="0041616A" w:rsidP="0041616A"/>
    <w:p w:rsidR="0041616A" w:rsidRDefault="0041616A" w:rsidP="0041616A"/>
    <w:p w:rsidR="0041616A" w:rsidRDefault="0041616A" w:rsidP="0041616A"/>
    <w:p w:rsidR="0041616A" w:rsidRDefault="0041616A" w:rsidP="0041616A"/>
    <w:p w:rsidR="0041616A" w:rsidRDefault="0041616A" w:rsidP="0041616A">
      <w:r>
        <w:t>//====================================================</w:t>
      </w:r>
    </w:p>
    <w:p w:rsidR="0041616A" w:rsidRDefault="0041616A" w:rsidP="0041616A"/>
    <w:p w:rsidR="0041616A" w:rsidRDefault="0041616A" w:rsidP="0041616A"/>
    <w:p w:rsidR="0041616A" w:rsidRDefault="0041616A" w:rsidP="0041616A"/>
    <w:p w:rsidR="0041616A" w:rsidRDefault="0041616A" w:rsidP="0041616A">
      <w:r>
        <w:t>void forward_</w:t>
      </w:r>
      <w:proofErr w:type="gramStart"/>
      <w:r>
        <w:t>chaining(</w:t>
      </w:r>
      <w:proofErr w:type="gramEnd"/>
      <w:r>
        <w:t>string valuePoison)</w:t>
      </w:r>
    </w:p>
    <w:p w:rsidR="0041616A" w:rsidRDefault="0041616A" w:rsidP="0041616A">
      <w:r>
        <w:t>{</w:t>
      </w:r>
    </w:p>
    <w:p w:rsidR="0041616A" w:rsidRDefault="0041616A" w:rsidP="0041616A">
      <w:r>
        <w:t xml:space="preserve">    Variable_f Empty;</w:t>
      </w:r>
    </w:p>
    <w:p w:rsidR="0041616A" w:rsidRDefault="0041616A" w:rsidP="0041616A">
      <w:r>
        <w:t xml:space="preserve">    Empty.name = </w:t>
      </w:r>
      <w:proofErr w:type="gramStart"/>
      <w:r>
        <w:t>"  "</w:t>
      </w:r>
      <w:proofErr w:type="gramEnd"/>
      <w:r>
        <w:t>;</w:t>
      </w:r>
    </w:p>
    <w:p w:rsidR="0041616A" w:rsidRDefault="0041616A" w:rsidP="0041616A"/>
    <w:p w:rsidR="0041616A" w:rsidRDefault="0041616A" w:rsidP="0041616A">
      <w:r>
        <w:t xml:space="preserve">    </w:t>
      </w:r>
      <w:proofErr w:type="gramStart"/>
      <w:r>
        <w:t>for(</w:t>
      </w:r>
      <w:proofErr w:type="gramEnd"/>
      <w:r>
        <w:t>int i = 0; i &lt; clausevarlist_size; i++)</w:t>
      </w:r>
    </w:p>
    <w:p w:rsidR="0041616A" w:rsidRDefault="0041616A" w:rsidP="0041616A">
      <w:r>
        <w:t xml:space="preserve">        clausevarlist[i] = Empty;</w:t>
      </w:r>
    </w:p>
    <w:p w:rsidR="0041616A" w:rsidRDefault="0041616A" w:rsidP="0041616A"/>
    <w:p w:rsidR="0041616A" w:rsidRDefault="0041616A" w:rsidP="0041616A">
      <w:r>
        <w:t xml:space="preserve">    </w:t>
      </w:r>
      <w:proofErr w:type="gramStart"/>
      <w:r>
        <w:t>for(</w:t>
      </w:r>
      <w:proofErr w:type="gramEnd"/>
      <w:r>
        <w:t>int i = 0; i &lt; clausevarlist2_size; i++)</w:t>
      </w:r>
    </w:p>
    <w:p w:rsidR="0041616A" w:rsidRDefault="0041616A" w:rsidP="0041616A">
      <w:r>
        <w:t xml:space="preserve">        clausevarlist2[i] = Empty;</w:t>
      </w:r>
    </w:p>
    <w:p w:rsidR="0041616A" w:rsidRDefault="0041616A" w:rsidP="0041616A"/>
    <w:p w:rsidR="0041616A" w:rsidRDefault="0041616A" w:rsidP="0041616A">
      <w:r>
        <w:t xml:space="preserve">    poison.name = "Poison";</w:t>
      </w:r>
    </w:p>
    <w:p w:rsidR="0041616A" w:rsidRDefault="0041616A" w:rsidP="0041616A">
      <w:r>
        <w:t xml:space="preserve">    poison.value = </w:t>
      </w:r>
      <w:proofErr w:type="gramStart"/>
      <w:r>
        <w:t xml:space="preserve">valuePoison;   </w:t>
      </w:r>
      <w:proofErr w:type="gramEnd"/>
      <w:r>
        <w:t xml:space="preserve">    // Enter the poison type here</w:t>
      </w:r>
    </w:p>
    <w:p w:rsidR="0041616A" w:rsidRDefault="0041616A" w:rsidP="0041616A">
      <w:r>
        <w:t xml:space="preserve">    </w:t>
      </w:r>
      <w:proofErr w:type="gramStart"/>
      <w:r>
        <w:t>poison.instantiate</w:t>
      </w:r>
      <w:proofErr w:type="gramEnd"/>
      <w:r>
        <w:t xml:space="preserve"> = true;</w:t>
      </w:r>
    </w:p>
    <w:p w:rsidR="0041616A" w:rsidRDefault="0041616A" w:rsidP="0041616A"/>
    <w:p w:rsidR="0041616A" w:rsidRDefault="0041616A" w:rsidP="0041616A">
      <w:r>
        <w:t xml:space="preserve">    varlist2[0] = poison;</w:t>
      </w:r>
    </w:p>
    <w:p w:rsidR="0041616A" w:rsidRDefault="0041616A" w:rsidP="0041616A"/>
    <w:p w:rsidR="0041616A" w:rsidRDefault="0041616A" w:rsidP="0041616A">
      <w:r>
        <w:t xml:space="preserve">    </w:t>
      </w:r>
      <w:proofErr w:type="gramStart"/>
      <w:r>
        <w:t>for(</w:t>
      </w:r>
      <w:proofErr w:type="gramEnd"/>
      <w:r>
        <w:t>int i = 0; i &lt; clausevarlist2_size; i++)</w:t>
      </w:r>
    </w:p>
    <w:p w:rsidR="0041616A" w:rsidRDefault="0041616A" w:rsidP="0041616A">
      <w:r>
        <w:t xml:space="preserve">    {</w:t>
      </w:r>
    </w:p>
    <w:p w:rsidR="0041616A" w:rsidRDefault="0041616A" w:rsidP="0041616A">
      <w:r>
        <w:t xml:space="preserve">        if (i % 4 == 0)</w:t>
      </w:r>
    </w:p>
    <w:p w:rsidR="0041616A" w:rsidRDefault="0041616A" w:rsidP="0041616A">
      <w:r>
        <w:t xml:space="preserve">            clausevarlist2[i] = poison;</w:t>
      </w:r>
    </w:p>
    <w:p w:rsidR="0041616A" w:rsidRDefault="0041616A" w:rsidP="0041616A">
      <w:r>
        <w:lastRenderedPageBreak/>
        <w:t xml:space="preserve">    }</w:t>
      </w:r>
    </w:p>
    <w:p w:rsidR="0041616A" w:rsidRDefault="0041616A" w:rsidP="0041616A"/>
    <w:p w:rsidR="0041616A" w:rsidRDefault="0041616A" w:rsidP="0041616A">
      <w:r>
        <w:t xml:space="preserve">    InitializeList2();</w:t>
      </w:r>
    </w:p>
    <w:p w:rsidR="0041616A" w:rsidRDefault="0041616A" w:rsidP="0041616A"/>
    <w:p w:rsidR="0041616A" w:rsidRDefault="0041616A" w:rsidP="0041616A">
      <w:r>
        <w:t xml:space="preserve">    </w:t>
      </w:r>
      <w:proofErr w:type="gramStart"/>
      <w:r>
        <w:t>Treatment(</w:t>
      </w:r>
      <w:proofErr w:type="gramEnd"/>
      <w:r>
        <w:t>);</w:t>
      </w:r>
    </w:p>
    <w:p w:rsidR="0041616A" w:rsidRDefault="0041616A" w:rsidP="0041616A">
      <w:r>
        <w:t>}</w:t>
      </w:r>
    </w:p>
    <w:p w:rsidR="0041616A" w:rsidRDefault="0041616A" w:rsidP="0041616A"/>
    <w:p w:rsidR="0041616A" w:rsidRDefault="0041616A" w:rsidP="0041616A"/>
    <w:p w:rsidR="0041616A" w:rsidRDefault="0041616A" w:rsidP="0041616A">
      <w:r>
        <w:t xml:space="preserve">void </w:t>
      </w:r>
      <w:proofErr w:type="gramStart"/>
      <w:r>
        <w:t>Treatment(</w:t>
      </w:r>
      <w:proofErr w:type="gramEnd"/>
      <w:r>
        <w:t>)</w:t>
      </w:r>
    </w:p>
    <w:p w:rsidR="0041616A" w:rsidRDefault="0041616A" w:rsidP="0041616A">
      <w:r>
        <w:t>{</w:t>
      </w:r>
    </w:p>
    <w:p w:rsidR="0041616A" w:rsidRDefault="0041616A" w:rsidP="0041616A">
      <w:r>
        <w:t xml:space="preserve">    treatment.name = "Treatment";</w:t>
      </w:r>
    </w:p>
    <w:p w:rsidR="0041616A" w:rsidRDefault="0041616A" w:rsidP="0041616A">
      <w:r>
        <w:t xml:space="preserve">    </w:t>
      </w:r>
      <w:proofErr w:type="gramStart"/>
      <w:r>
        <w:t>treatment.instantiate</w:t>
      </w:r>
      <w:proofErr w:type="gramEnd"/>
      <w:r>
        <w:t xml:space="preserve"> = false;</w:t>
      </w:r>
    </w:p>
    <w:p w:rsidR="0041616A" w:rsidRDefault="0041616A" w:rsidP="0041616A"/>
    <w:p w:rsidR="0041616A" w:rsidRDefault="0041616A" w:rsidP="0041616A">
      <w:r>
        <w:t xml:space="preserve">    clause_pointer = 0;</w:t>
      </w:r>
    </w:p>
    <w:p w:rsidR="0041616A" w:rsidRDefault="0041616A" w:rsidP="0041616A">
      <w:r>
        <w:t xml:space="preserve">    queue&lt;Variable_f&gt; cond;</w:t>
      </w:r>
    </w:p>
    <w:p w:rsidR="0041616A" w:rsidRDefault="0041616A" w:rsidP="0041616A">
      <w:r>
        <w:t xml:space="preserve">    </w:t>
      </w:r>
      <w:proofErr w:type="gramStart"/>
      <w:r>
        <w:t>cond.push</w:t>
      </w:r>
      <w:proofErr w:type="gramEnd"/>
      <w:r>
        <w:t>(poison);</w:t>
      </w:r>
    </w:p>
    <w:p w:rsidR="0041616A" w:rsidRDefault="0041616A" w:rsidP="0041616A"/>
    <w:p w:rsidR="0041616A" w:rsidRDefault="0041616A" w:rsidP="0041616A">
      <w:r>
        <w:t xml:space="preserve">    bool stop = false;</w:t>
      </w:r>
    </w:p>
    <w:p w:rsidR="0041616A" w:rsidRDefault="0041616A" w:rsidP="0041616A"/>
    <w:p w:rsidR="0041616A" w:rsidRDefault="0041616A" w:rsidP="0041616A">
      <w:r>
        <w:t xml:space="preserve">    while (</w:t>
      </w:r>
      <w:proofErr w:type="gramStart"/>
      <w:r>
        <w:t>cond.empty</w:t>
      </w:r>
      <w:proofErr w:type="gramEnd"/>
      <w:r>
        <w:t>() == false &amp;&amp; treatment.instantiate == false)</w:t>
      </w:r>
    </w:p>
    <w:p w:rsidR="0041616A" w:rsidRDefault="0041616A" w:rsidP="0041616A">
      <w:r>
        <w:t xml:space="preserve">    {</w:t>
      </w:r>
    </w:p>
    <w:p w:rsidR="0041616A" w:rsidRDefault="0041616A" w:rsidP="0041616A">
      <w:r>
        <w:t xml:space="preserve">        for (int i = 0; i &lt; clausevarlist2_size; i++)</w:t>
      </w:r>
    </w:p>
    <w:p w:rsidR="0041616A" w:rsidRDefault="0041616A" w:rsidP="0041616A">
      <w:r>
        <w:t xml:space="preserve">        {</w:t>
      </w:r>
    </w:p>
    <w:p w:rsidR="0041616A" w:rsidRDefault="0041616A" w:rsidP="0041616A">
      <w:r>
        <w:t xml:space="preserve">            if (i % 4 == 0)</w:t>
      </w:r>
    </w:p>
    <w:p w:rsidR="0041616A" w:rsidRDefault="0041616A" w:rsidP="0041616A">
      <w:r>
        <w:t xml:space="preserve">                clause_pointer = i;</w:t>
      </w:r>
    </w:p>
    <w:p w:rsidR="0041616A" w:rsidRDefault="0041616A" w:rsidP="0041616A">
      <w:r>
        <w:t xml:space="preserve">            if (clausevarlist2[i].name == cond.front().name)</w:t>
      </w:r>
    </w:p>
    <w:p w:rsidR="0041616A" w:rsidRDefault="0041616A" w:rsidP="0041616A">
      <w:r>
        <w:lastRenderedPageBreak/>
        <w:t xml:space="preserve">            {</w:t>
      </w:r>
    </w:p>
    <w:p w:rsidR="0041616A" w:rsidRDefault="0041616A" w:rsidP="0041616A">
      <w:r>
        <w:t xml:space="preserve">               for (int j = clause_pointer; j &lt; clause_pointer + 4; j++)</w:t>
      </w:r>
    </w:p>
    <w:p w:rsidR="0041616A" w:rsidRDefault="0041616A" w:rsidP="0041616A">
      <w:r>
        <w:t xml:space="preserve">               {</w:t>
      </w:r>
    </w:p>
    <w:p w:rsidR="0041616A" w:rsidRDefault="0041616A" w:rsidP="0041616A">
      <w:r>
        <w:t xml:space="preserve">                  if (clausevarlist2[i].</w:t>
      </w:r>
      <w:proofErr w:type="gramStart"/>
      <w:r>
        <w:t>name !</w:t>
      </w:r>
      <w:proofErr w:type="gramEnd"/>
      <w:r>
        <w:t>= cond.front().name &amp;&amp; clausevarlist2[i].name != "  " &amp;&amp;</w:t>
      </w:r>
    </w:p>
    <w:p w:rsidR="0041616A" w:rsidRDefault="0041616A" w:rsidP="0041616A">
      <w:r>
        <w:t xml:space="preserve">                      clausevarlist2[i</w:t>
      </w:r>
      <w:proofErr w:type="gramStart"/>
      <w:r>
        <w:t>].instantiate</w:t>
      </w:r>
      <w:proofErr w:type="gramEnd"/>
      <w:r>
        <w:t xml:space="preserve"> == false)</w:t>
      </w:r>
    </w:p>
    <w:p w:rsidR="0041616A" w:rsidRDefault="0041616A" w:rsidP="0041616A">
      <w:r>
        <w:t xml:space="preserve">                     Instantiate(clausevarlist2[i</w:t>
      </w:r>
      <w:proofErr w:type="gramStart"/>
      <w:r>
        <w:t>].question</w:t>
      </w:r>
      <w:proofErr w:type="gramEnd"/>
      <w:r>
        <w:t>, clausevarlist2[i].value, clausevarlist2[i].instantiate);</w:t>
      </w:r>
    </w:p>
    <w:p w:rsidR="0041616A" w:rsidRDefault="0041616A" w:rsidP="0041616A">
      <w:r>
        <w:t xml:space="preserve">               }</w:t>
      </w:r>
    </w:p>
    <w:p w:rsidR="0041616A" w:rsidRDefault="0041616A" w:rsidP="0041616A">
      <w:r>
        <w:t xml:space="preserve">               </w:t>
      </w:r>
      <w:proofErr w:type="gramStart"/>
      <w:r>
        <w:t>ExecRule(</w:t>
      </w:r>
      <w:proofErr w:type="gramEnd"/>
      <w:r>
        <w:t>i / 4 + 1);</w:t>
      </w:r>
    </w:p>
    <w:p w:rsidR="0041616A" w:rsidRDefault="0041616A" w:rsidP="0041616A">
      <w:r>
        <w:t xml:space="preserve">            }</w:t>
      </w:r>
    </w:p>
    <w:p w:rsidR="0041616A" w:rsidRDefault="0041616A" w:rsidP="0041616A">
      <w:r>
        <w:t xml:space="preserve">        }</w:t>
      </w:r>
    </w:p>
    <w:p w:rsidR="0041616A" w:rsidRDefault="0041616A" w:rsidP="0041616A">
      <w:r>
        <w:t xml:space="preserve">        </w:t>
      </w:r>
      <w:proofErr w:type="gramStart"/>
      <w:r>
        <w:t>cond.pop(</w:t>
      </w:r>
      <w:proofErr w:type="gramEnd"/>
      <w:r>
        <w:t>);</w:t>
      </w:r>
    </w:p>
    <w:p w:rsidR="0041616A" w:rsidRDefault="0041616A" w:rsidP="0041616A">
      <w:r>
        <w:t xml:space="preserve">    }</w:t>
      </w:r>
    </w:p>
    <w:p w:rsidR="0041616A" w:rsidRDefault="0041616A" w:rsidP="0041616A">
      <w:r>
        <w:t xml:space="preserve">    if (</w:t>
      </w:r>
      <w:proofErr w:type="gramStart"/>
      <w:r>
        <w:t>treatment.instantiate</w:t>
      </w:r>
      <w:proofErr w:type="gramEnd"/>
      <w:r>
        <w:t xml:space="preserve"> == true)</w:t>
      </w:r>
    </w:p>
    <w:p w:rsidR="0041616A" w:rsidRDefault="0041616A" w:rsidP="0041616A">
      <w:r>
        <w:t xml:space="preserve">        cout &lt;&lt; endl &lt;&lt; "Recommended Treatment(s):" &lt;&lt; endl &lt;&lt; treatment.value &lt;&lt; endl;</w:t>
      </w:r>
    </w:p>
    <w:p w:rsidR="0041616A" w:rsidRDefault="0041616A" w:rsidP="0041616A">
      <w:r>
        <w:t>}</w:t>
      </w:r>
    </w:p>
    <w:p w:rsidR="0041616A" w:rsidRDefault="0041616A" w:rsidP="0041616A"/>
    <w:p w:rsidR="0041616A" w:rsidRDefault="0041616A" w:rsidP="0041616A">
      <w:r>
        <w:t xml:space="preserve">void </w:t>
      </w:r>
      <w:proofErr w:type="gramStart"/>
      <w:r>
        <w:t>DisplayList(</w:t>
      </w:r>
      <w:proofErr w:type="gramEnd"/>
      <w:r>
        <w:t>)</w:t>
      </w:r>
    </w:p>
    <w:p w:rsidR="0041616A" w:rsidRDefault="0041616A" w:rsidP="0041616A">
      <w:r>
        <w:t>{</w:t>
      </w:r>
    </w:p>
    <w:p w:rsidR="0041616A" w:rsidRDefault="0041616A" w:rsidP="0041616A">
      <w:r>
        <w:t xml:space="preserve">    cout &lt;&lt; "*** Conclusion List *" &lt;&lt; endl;</w:t>
      </w:r>
    </w:p>
    <w:p w:rsidR="0041616A" w:rsidRDefault="0041616A" w:rsidP="0041616A">
      <w:r>
        <w:t xml:space="preserve">    </w:t>
      </w:r>
      <w:proofErr w:type="gramStart"/>
      <w:r>
        <w:t>for(</w:t>
      </w:r>
      <w:proofErr w:type="gramEnd"/>
      <w:r>
        <w:t>int i = 0; i &lt; conclist_size; i++)</w:t>
      </w:r>
    </w:p>
    <w:p w:rsidR="0041616A" w:rsidRDefault="0041616A" w:rsidP="0041616A">
      <w:r>
        <w:t xml:space="preserve">    {</w:t>
      </w:r>
    </w:p>
    <w:p w:rsidR="0041616A" w:rsidRDefault="0041616A" w:rsidP="0041616A">
      <w:r>
        <w:t xml:space="preserve">        cout &lt;&lt; "CONCLUSION " &lt;&lt; (i + 1) &lt;&lt; </w:t>
      </w:r>
      <w:proofErr w:type="gramStart"/>
      <w:r>
        <w:t>"  "</w:t>
      </w:r>
      <w:proofErr w:type="gramEnd"/>
      <w:r>
        <w:t xml:space="preserve"> &lt;&lt; conclist[i].name &lt;&lt; endl;</w:t>
      </w:r>
    </w:p>
    <w:p w:rsidR="0041616A" w:rsidRDefault="0041616A" w:rsidP="0041616A">
      <w:r>
        <w:t xml:space="preserve">    }</w:t>
      </w:r>
    </w:p>
    <w:p w:rsidR="0041616A" w:rsidRDefault="0041616A" w:rsidP="0041616A">
      <w:r>
        <w:t xml:space="preserve">    cout &lt;&lt; "HIT RETURN KEY TO CONTINUE";</w:t>
      </w:r>
    </w:p>
    <w:p w:rsidR="0041616A" w:rsidRDefault="0041616A" w:rsidP="0041616A">
      <w:r>
        <w:lastRenderedPageBreak/>
        <w:t xml:space="preserve">    </w:t>
      </w:r>
      <w:proofErr w:type="gramStart"/>
      <w:r>
        <w:t>cin.get(</w:t>
      </w:r>
      <w:proofErr w:type="gramEnd"/>
      <w:r>
        <w:t>);</w:t>
      </w:r>
    </w:p>
    <w:p w:rsidR="0041616A" w:rsidRDefault="0041616A" w:rsidP="0041616A">
      <w:r>
        <w:t xml:space="preserve">    cout &lt;&lt; endl;</w:t>
      </w:r>
    </w:p>
    <w:p w:rsidR="0041616A" w:rsidRDefault="0041616A" w:rsidP="0041616A"/>
    <w:p w:rsidR="0041616A" w:rsidRDefault="0041616A" w:rsidP="0041616A">
      <w:r>
        <w:t xml:space="preserve">    cout &lt;&lt; "*** Variable List *" &lt;&lt; endl;</w:t>
      </w:r>
    </w:p>
    <w:p w:rsidR="0041616A" w:rsidRDefault="0041616A" w:rsidP="0041616A">
      <w:r>
        <w:t xml:space="preserve">    for (int i = 0; i &lt; varlist_size; i++)</w:t>
      </w:r>
    </w:p>
    <w:p w:rsidR="0041616A" w:rsidRDefault="0041616A" w:rsidP="0041616A">
      <w:r>
        <w:t xml:space="preserve">    {</w:t>
      </w:r>
    </w:p>
    <w:p w:rsidR="0041616A" w:rsidRDefault="0041616A" w:rsidP="0041616A">
      <w:r>
        <w:t xml:space="preserve">        cout &lt;&lt; "VARIABLE " &lt;&lt; (i + 1) &lt;&lt; </w:t>
      </w:r>
      <w:proofErr w:type="gramStart"/>
      <w:r>
        <w:t>"  "</w:t>
      </w:r>
      <w:proofErr w:type="gramEnd"/>
      <w:r>
        <w:t xml:space="preserve"> &lt;&lt; varlist[i].name &lt;&lt; endl;</w:t>
      </w:r>
    </w:p>
    <w:p w:rsidR="0041616A" w:rsidRDefault="0041616A" w:rsidP="0041616A">
      <w:r>
        <w:t xml:space="preserve">    }</w:t>
      </w:r>
    </w:p>
    <w:p w:rsidR="0041616A" w:rsidRDefault="0041616A" w:rsidP="0041616A">
      <w:r>
        <w:t xml:space="preserve">    cout &lt;&lt; "HIT RETURN KEY TO CONTINUE";</w:t>
      </w:r>
    </w:p>
    <w:p w:rsidR="0041616A" w:rsidRDefault="0041616A" w:rsidP="0041616A">
      <w:r>
        <w:t xml:space="preserve">    </w:t>
      </w:r>
      <w:proofErr w:type="gramStart"/>
      <w:r>
        <w:t>cin.get(</w:t>
      </w:r>
      <w:proofErr w:type="gramEnd"/>
      <w:r>
        <w:t>);</w:t>
      </w:r>
    </w:p>
    <w:p w:rsidR="0041616A" w:rsidRDefault="0041616A" w:rsidP="0041616A">
      <w:r>
        <w:t xml:space="preserve">    cout &lt;&lt; endl;</w:t>
      </w:r>
    </w:p>
    <w:p w:rsidR="0041616A" w:rsidRDefault="0041616A" w:rsidP="0041616A"/>
    <w:p w:rsidR="0041616A" w:rsidRDefault="0041616A" w:rsidP="0041616A"/>
    <w:p w:rsidR="0041616A" w:rsidRDefault="0041616A" w:rsidP="0041616A">
      <w:r>
        <w:t xml:space="preserve">    cout &lt;&lt; "*** Clause Variable List *" &lt;&lt; endl;</w:t>
      </w:r>
    </w:p>
    <w:p w:rsidR="0041616A" w:rsidRDefault="0041616A" w:rsidP="0041616A">
      <w:r>
        <w:t xml:space="preserve">    </w:t>
      </w:r>
      <w:proofErr w:type="gramStart"/>
      <w:r>
        <w:t>for(</w:t>
      </w:r>
      <w:proofErr w:type="gramEnd"/>
      <w:r>
        <w:t>int i = 0; i &lt; statement_size ; i++)</w:t>
      </w:r>
    </w:p>
    <w:p w:rsidR="0041616A" w:rsidRDefault="0041616A" w:rsidP="0041616A">
      <w:r>
        <w:t xml:space="preserve">    {</w:t>
      </w:r>
    </w:p>
    <w:p w:rsidR="0041616A" w:rsidRDefault="0041616A" w:rsidP="0041616A">
      <w:r>
        <w:t xml:space="preserve">        cout &lt;&lt; "** CLAUSE " &lt;&lt; (i+1) &lt;&lt; endl;</w:t>
      </w:r>
    </w:p>
    <w:p w:rsidR="0041616A" w:rsidRDefault="0041616A" w:rsidP="0041616A">
      <w:r>
        <w:t xml:space="preserve">        </w:t>
      </w:r>
      <w:proofErr w:type="gramStart"/>
      <w:r>
        <w:t>for(</w:t>
      </w:r>
      <w:proofErr w:type="gramEnd"/>
      <w:r>
        <w:t>int j = 0; j &lt; 11; j++)</w:t>
      </w:r>
    </w:p>
    <w:p w:rsidR="0041616A" w:rsidRDefault="0041616A" w:rsidP="0041616A">
      <w:r>
        <w:t xml:space="preserve">        {</w:t>
      </w:r>
    </w:p>
    <w:p w:rsidR="0041616A" w:rsidRDefault="0041616A" w:rsidP="0041616A">
      <w:r>
        <w:t xml:space="preserve">            cout &lt;&lt; "VARIABLE " &lt;&lt; (j + 1) &lt;&lt; </w:t>
      </w:r>
      <w:proofErr w:type="gramStart"/>
      <w:r>
        <w:t>"  "</w:t>
      </w:r>
      <w:proofErr w:type="gramEnd"/>
    </w:p>
    <w:p w:rsidR="0041616A" w:rsidRDefault="0041616A" w:rsidP="0041616A">
      <w:r>
        <w:t xml:space="preserve">                 &lt;&lt; </w:t>
      </w:r>
      <w:proofErr w:type="gramStart"/>
      <w:r>
        <w:t>clausevarlist[</w:t>
      </w:r>
      <w:proofErr w:type="gramEnd"/>
      <w:r>
        <w:t>(i * 11) + j].name &lt;&lt; endl;</w:t>
      </w:r>
    </w:p>
    <w:p w:rsidR="0041616A" w:rsidRDefault="0041616A" w:rsidP="0041616A">
      <w:r>
        <w:t xml:space="preserve">        }</w:t>
      </w:r>
    </w:p>
    <w:p w:rsidR="0041616A" w:rsidRDefault="0041616A" w:rsidP="0041616A">
      <w:r>
        <w:t xml:space="preserve">        if (i &lt; 2)</w:t>
      </w:r>
    </w:p>
    <w:p w:rsidR="0041616A" w:rsidRDefault="0041616A" w:rsidP="0041616A">
      <w:r>
        <w:t xml:space="preserve">        {</w:t>
      </w:r>
    </w:p>
    <w:p w:rsidR="0041616A" w:rsidRDefault="0041616A" w:rsidP="0041616A">
      <w:r>
        <w:t xml:space="preserve">            cout &lt;&lt; "HIT RETURN KEY TO CONTINUE";</w:t>
      </w:r>
    </w:p>
    <w:p w:rsidR="0041616A" w:rsidRDefault="0041616A" w:rsidP="0041616A">
      <w:r>
        <w:t xml:space="preserve">            </w:t>
      </w:r>
      <w:proofErr w:type="gramStart"/>
      <w:r>
        <w:t>cin.get(</w:t>
      </w:r>
      <w:proofErr w:type="gramEnd"/>
      <w:r>
        <w:t>);</w:t>
      </w:r>
    </w:p>
    <w:p w:rsidR="0041616A" w:rsidRDefault="0041616A" w:rsidP="0041616A">
      <w:r>
        <w:lastRenderedPageBreak/>
        <w:t xml:space="preserve">        }</w:t>
      </w:r>
    </w:p>
    <w:p w:rsidR="0041616A" w:rsidRDefault="0041616A" w:rsidP="0041616A">
      <w:r>
        <w:t xml:space="preserve">    }</w:t>
      </w:r>
    </w:p>
    <w:p w:rsidR="0041616A" w:rsidRDefault="0041616A" w:rsidP="0041616A">
      <w:r>
        <w:t xml:space="preserve">    cout &lt;&lt; endl;</w:t>
      </w:r>
    </w:p>
    <w:p w:rsidR="0041616A" w:rsidRDefault="0041616A" w:rsidP="0041616A">
      <w:r>
        <w:t>}</w:t>
      </w:r>
    </w:p>
    <w:p w:rsidR="0041616A" w:rsidRDefault="0041616A" w:rsidP="0041616A"/>
    <w:p w:rsidR="0041616A" w:rsidRDefault="0041616A" w:rsidP="0041616A">
      <w:r>
        <w:t>void InitializeList2()</w:t>
      </w:r>
    </w:p>
    <w:p w:rsidR="0041616A" w:rsidRDefault="0041616A" w:rsidP="0041616A">
      <w:r>
        <w:t>{</w:t>
      </w:r>
    </w:p>
    <w:p w:rsidR="0041616A" w:rsidRDefault="0041616A" w:rsidP="0041616A"/>
    <w:p w:rsidR="0041616A" w:rsidRDefault="0041616A" w:rsidP="0041616A">
      <w:r>
        <w:t xml:space="preserve">    cout &lt;&lt; "*** Variable List *" &lt;&lt; endl;</w:t>
      </w:r>
    </w:p>
    <w:p w:rsidR="0041616A" w:rsidRDefault="0041616A" w:rsidP="0041616A">
      <w:r>
        <w:t xml:space="preserve">    for (int i = 0; i &lt; varlist2_size; i++)</w:t>
      </w:r>
    </w:p>
    <w:p w:rsidR="0041616A" w:rsidRDefault="0041616A" w:rsidP="0041616A">
      <w:r>
        <w:t xml:space="preserve">    {</w:t>
      </w:r>
    </w:p>
    <w:p w:rsidR="0041616A" w:rsidRDefault="0041616A" w:rsidP="0041616A">
      <w:r>
        <w:t xml:space="preserve">        cout &lt;&lt; "VARIABLE " &lt;&lt; (i + 1) &lt;&lt; </w:t>
      </w:r>
      <w:proofErr w:type="gramStart"/>
      <w:r>
        <w:t>"  "</w:t>
      </w:r>
      <w:proofErr w:type="gramEnd"/>
      <w:r>
        <w:t xml:space="preserve"> &lt;&lt; varlist2[i].name &lt;&lt; endl;</w:t>
      </w:r>
    </w:p>
    <w:p w:rsidR="0041616A" w:rsidRDefault="0041616A" w:rsidP="0041616A">
      <w:r>
        <w:t xml:space="preserve">    }</w:t>
      </w:r>
    </w:p>
    <w:p w:rsidR="0041616A" w:rsidRDefault="0041616A" w:rsidP="0041616A">
      <w:r>
        <w:t xml:space="preserve">    cout &lt;&lt; "HIT RETURN KEY TO CONTINUE";</w:t>
      </w:r>
    </w:p>
    <w:p w:rsidR="0041616A" w:rsidRDefault="0041616A" w:rsidP="0041616A">
      <w:r>
        <w:t xml:space="preserve">    </w:t>
      </w:r>
      <w:proofErr w:type="gramStart"/>
      <w:r>
        <w:t>cin.get(</w:t>
      </w:r>
      <w:proofErr w:type="gramEnd"/>
      <w:r>
        <w:t>);</w:t>
      </w:r>
    </w:p>
    <w:p w:rsidR="0041616A" w:rsidRDefault="0041616A" w:rsidP="0041616A">
      <w:r>
        <w:t xml:space="preserve">    cout &lt;&lt; endl;</w:t>
      </w:r>
    </w:p>
    <w:p w:rsidR="0041616A" w:rsidRDefault="0041616A" w:rsidP="0041616A"/>
    <w:p w:rsidR="0041616A" w:rsidRDefault="0041616A" w:rsidP="0041616A"/>
    <w:p w:rsidR="0041616A" w:rsidRDefault="0041616A" w:rsidP="0041616A">
      <w:r>
        <w:t xml:space="preserve">    cout &lt;&lt; "*** Clause Variable List *" &lt;&lt; endl;</w:t>
      </w:r>
    </w:p>
    <w:p w:rsidR="0041616A" w:rsidRDefault="0041616A" w:rsidP="0041616A">
      <w:r>
        <w:t xml:space="preserve">    </w:t>
      </w:r>
      <w:proofErr w:type="gramStart"/>
      <w:r>
        <w:t>for(</w:t>
      </w:r>
      <w:proofErr w:type="gramEnd"/>
      <w:r>
        <w:t>int i = 0; i &lt; statement2_size ; i++)</w:t>
      </w:r>
    </w:p>
    <w:p w:rsidR="0041616A" w:rsidRDefault="0041616A" w:rsidP="0041616A">
      <w:r>
        <w:t xml:space="preserve">    {</w:t>
      </w:r>
    </w:p>
    <w:p w:rsidR="0041616A" w:rsidRDefault="0041616A" w:rsidP="0041616A">
      <w:r>
        <w:t xml:space="preserve">        cout &lt;&lt; "** CLAUSE " &lt;&lt; (i + 1) &lt;&lt; endl;</w:t>
      </w:r>
    </w:p>
    <w:p w:rsidR="0041616A" w:rsidRDefault="0041616A" w:rsidP="0041616A">
      <w:r>
        <w:t xml:space="preserve">        </w:t>
      </w:r>
      <w:proofErr w:type="gramStart"/>
      <w:r>
        <w:t>for(</w:t>
      </w:r>
      <w:proofErr w:type="gramEnd"/>
      <w:r>
        <w:t>int j = 0; j &lt; 4; j++)</w:t>
      </w:r>
    </w:p>
    <w:p w:rsidR="0041616A" w:rsidRDefault="0041616A" w:rsidP="0041616A">
      <w:r>
        <w:t xml:space="preserve">        {</w:t>
      </w:r>
    </w:p>
    <w:p w:rsidR="0041616A" w:rsidRDefault="0041616A" w:rsidP="0041616A">
      <w:r>
        <w:t xml:space="preserve">            cout &lt;&lt; "VARIABLE " &lt;&lt; (j + 1) &lt;&lt; </w:t>
      </w:r>
      <w:proofErr w:type="gramStart"/>
      <w:r>
        <w:t>"  "</w:t>
      </w:r>
      <w:proofErr w:type="gramEnd"/>
    </w:p>
    <w:p w:rsidR="0041616A" w:rsidRDefault="0041616A" w:rsidP="0041616A">
      <w:r>
        <w:t xml:space="preserve">                 &lt;&lt; clausevarlist2[(i * 4) + j].name &lt;&lt; endl;</w:t>
      </w:r>
    </w:p>
    <w:p w:rsidR="0041616A" w:rsidRDefault="0041616A" w:rsidP="0041616A">
      <w:r>
        <w:lastRenderedPageBreak/>
        <w:t xml:space="preserve">        }</w:t>
      </w:r>
    </w:p>
    <w:p w:rsidR="0041616A" w:rsidRDefault="0041616A" w:rsidP="0041616A">
      <w:r>
        <w:t xml:space="preserve">        if (i &lt; 2)</w:t>
      </w:r>
    </w:p>
    <w:p w:rsidR="0041616A" w:rsidRDefault="0041616A" w:rsidP="0041616A">
      <w:r>
        <w:t xml:space="preserve">        {</w:t>
      </w:r>
    </w:p>
    <w:p w:rsidR="0041616A" w:rsidRDefault="0041616A" w:rsidP="0041616A">
      <w:r>
        <w:t xml:space="preserve">            cout &lt;&lt; "HIT RETURN KEY TO CONTINUE";</w:t>
      </w:r>
    </w:p>
    <w:p w:rsidR="0041616A" w:rsidRDefault="0041616A" w:rsidP="0041616A">
      <w:r>
        <w:t xml:space="preserve">            </w:t>
      </w:r>
      <w:proofErr w:type="gramStart"/>
      <w:r>
        <w:t>cin.get(</w:t>
      </w:r>
      <w:proofErr w:type="gramEnd"/>
      <w:r>
        <w:t>);</w:t>
      </w:r>
    </w:p>
    <w:p w:rsidR="0041616A" w:rsidRDefault="0041616A" w:rsidP="0041616A">
      <w:r>
        <w:t xml:space="preserve">        }</w:t>
      </w:r>
    </w:p>
    <w:p w:rsidR="0041616A" w:rsidRDefault="0041616A" w:rsidP="0041616A">
      <w:r>
        <w:t xml:space="preserve">    }</w:t>
      </w:r>
    </w:p>
    <w:p w:rsidR="0041616A" w:rsidRDefault="0041616A" w:rsidP="0041616A">
      <w:r>
        <w:t xml:space="preserve">    cout &lt;&lt; endl;</w:t>
      </w:r>
    </w:p>
    <w:p w:rsidR="0041616A" w:rsidRDefault="0041616A" w:rsidP="0041616A">
      <w:r>
        <w:t>}</w:t>
      </w:r>
    </w:p>
    <w:p w:rsidR="0041616A" w:rsidRDefault="0041616A" w:rsidP="0041616A"/>
    <w:p w:rsidR="0041616A" w:rsidRDefault="0041616A" w:rsidP="0041616A">
      <w:r>
        <w:t xml:space="preserve">void </w:t>
      </w:r>
      <w:proofErr w:type="gramStart"/>
      <w:r>
        <w:t>Instantiate(</w:t>
      </w:r>
      <w:proofErr w:type="gramEnd"/>
      <w:r>
        <w:t>string question, string &amp;value, bool instantiate)</w:t>
      </w:r>
    </w:p>
    <w:p w:rsidR="0041616A" w:rsidRDefault="0041616A" w:rsidP="0041616A">
      <w:r>
        <w:t>{</w:t>
      </w:r>
    </w:p>
    <w:p w:rsidR="0041616A" w:rsidRDefault="0041616A" w:rsidP="0041616A">
      <w:r>
        <w:t xml:space="preserve">    cout &lt;&lt; question &lt;&lt; </w:t>
      </w:r>
      <w:proofErr w:type="gramStart"/>
      <w:r>
        <w:t>"  "</w:t>
      </w:r>
      <w:proofErr w:type="gramEnd"/>
      <w:r>
        <w:t>;</w:t>
      </w:r>
    </w:p>
    <w:p w:rsidR="0041616A" w:rsidRDefault="0041616A" w:rsidP="0041616A">
      <w:r>
        <w:t xml:space="preserve">    cin &gt;&gt; value;</w:t>
      </w:r>
    </w:p>
    <w:p w:rsidR="0041616A" w:rsidRDefault="0041616A" w:rsidP="0041616A">
      <w:r>
        <w:t xml:space="preserve">    cout &lt;&lt; endl;</w:t>
      </w:r>
    </w:p>
    <w:p w:rsidR="0041616A" w:rsidRDefault="0041616A" w:rsidP="0041616A"/>
    <w:p w:rsidR="0041616A" w:rsidRDefault="0041616A" w:rsidP="0041616A">
      <w:r>
        <w:t xml:space="preserve">    instantiate = true;</w:t>
      </w:r>
    </w:p>
    <w:p w:rsidR="0041616A" w:rsidRDefault="0041616A" w:rsidP="0041616A">
      <w:r>
        <w:t>}</w:t>
      </w:r>
    </w:p>
    <w:p w:rsidR="0041616A" w:rsidRDefault="0041616A" w:rsidP="0041616A"/>
    <w:p w:rsidR="0041616A" w:rsidRDefault="0041616A" w:rsidP="0041616A">
      <w:r>
        <w:t xml:space="preserve">void </w:t>
      </w:r>
      <w:proofErr w:type="gramStart"/>
      <w:r>
        <w:t>ExecRule(</w:t>
      </w:r>
      <w:proofErr w:type="gramEnd"/>
      <w:r>
        <w:t>int rule_num)</w:t>
      </w:r>
    </w:p>
    <w:p w:rsidR="0041616A" w:rsidRDefault="0041616A" w:rsidP="0041616A">
      <w:r>
        <w:t>{</w:t>
      </w:r>
    </w:p>
    <w:p w:rsidR="0041616A" w:rsidRDefault="0041616A" w:rsidP="0041616A">
      <w:r>
        <w:t xml:space="preserve">    switch(rule_num)</w:t>
      </w:r>
    </w:p>
    <w:p w:rsidR="0041616A" w:rsidRDefault="0041616A" w:rsidP="0041616A">
      <w:r>
        <w:t xml:space="preserve">    {</w:t>
      </w:r>
    </w:p>
    <w:p w:rsidR="0041616A" w:rsidRDefault="0041616A" w:rsidP="0041616A">
      <w:r>
        <w:t xml:space="preserve">        case 1: if (poison.value == "Severe_exposure_to_Arsenic" || poison.value == "Moderate_exposure_to_Arsenic")</w:t>
      </w:r>
    </w:p>
    <w:p w:rsidR="0041616A" w:rsidRDefault="0041616A" w:rsidP="0041616A">
      <w:r>
        <w:t xml:space="preserve">                {</w:t>
      </w:r>
    </w:p>
    <w:p w:rsidR="0041616A" w:rsidRDefault="0041616A" w:rsidP="0041616A">
      <w:r>
        <w:lastRenderedPageBreak/>
        <w:t xml:space="preserve">                   treatment.value = arsenic_treat;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2: if (poison.value == "Severe_exposure_to_Potassium_Cyanide" || poison.value == "Moderate_exposure_to_Potassium_Cyanide" || poison.value == "Sodium_Cyanide")</w:t>
      </w:r>
    </w:p>
    <w:p w:rsidR="0041616A" w:rsidRDefault="0041616A" w:rsidP="0041616A">
      <w:r>
        <w:t xml:space="preserve">                {</w:t>
      </w:r>
    </w:p>
    <w:p w:rsidR="0041616A" w:rsidRDefault="0041616A" w:rsidP="0041616A">
      <w:r>
        <w:t xml:space="preserve">                   treatment.value = cyanide_treat;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3: if (poison.value == "Strychnine")</w:t>
      </w:r>
    </w:p>
    <w:p w:rsidR="0041616A" w:rsidRDefault="0041616A" w:rsidP="0041616A">
      <w:r>
        <w:t xml:space="preserve">                {</w:t>
      </w:r>
    </w:p>
    <w:p w:rsidR="0041616A" w:rsidRDefault="0041616A" w:rsidP="0041616A">
      <w:r>
        <w:t xml:space="preserve">                    treatment.value = strychnine_treat;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4: if (poison.value == "Tetrodotoxin")</w:t>
      </w:r>
    </w:p>
    <w:p w:rsidR="0041616A" w:rsidRDefault="0041616A" w:rsidP="0041616A">
      <w:r>
        <w:t xml:space="preserve">                {</w:t>
      </w:r>
    </w:p>
    <w:p w:rsidR="0041616A" w:rsidRDefault="0041616A" w:rsidP="0041616A">
      <w:r>
        <w:t xml:space="preserve">                   treatment.value = tetrodotoxin_treat;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5: if (poison.value == "Severe_exposure_to_Nerve_Agents" || poison.value == "Moderate_exposure_to_Nerve_Agents")</w:t>
      </w:r>
    </w:p>
    <w:p w:rsidR="0041616A" w:rsidRDefault="0041616A" w:rsidP="0041616A">
      <w:r>
        <w:t xml:space="preserve">                {</w:t>
      </w:r>
    </w:p>
    <w:p w:rsidR="0041616A" w:rsidRDefault="0041616A" w:rsidP="0041616A">
      <w:r>
        <w:t xml:space="preserve">                   treatment.value = nerve_agents_treat;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6: if (poison.value == "Moderate_exposure_to_Chlorine_gas" || poison.value == "Severe_exposure_to_Chlorine_gas")</w:t>
      </w:r>
    </w:p>
    <w:p w:rsidR="0041616A" w:rsidRDefault="0041616A" w:rsidP="0041616A">
      <w:r>
        <w:t xml:space="preserve">                {</w:t>
      </w:r>
    </w:p>
    <w:p w:rsidR="0041616A" w:rsidRDefault="0041616A" w:rsidP="0041616A">
      <w:r>
        <w:t xml:space="preserve">                   treatment.value = chlorine_treat;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7: if (poison.value == "Severe_Arsine_gas_exposure" || poison.value == "Moderate_Arsine_gas_exposure")</w:t>
      </w:r>
    </w:p>
    <w:p w:rsidR="0041616A" w:rsidRDefault="0041616A" w:rsidP="0041616A">
      <w:r>
        <w:t xml:space="preserve">                {</w:t>
      </w:r>
    </w:p>
    <w:p w:rsidR="0041616A" w:rsidRDefault="0041616A" w:rsidP="0041616A">
      <w:r>
        <w:t xml:space="preserve">                   treatment.value = arsine_treat;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8: if (poison.value == "Ricin")</w:t>
      </w:r>
    </w:p>
    <w:p w:rsidR="0041616A" w:rsidRDefault="0041616A" w:rsidP="0041616A">
      <w:r>
        <w:t xml:space="preserve">                {</w:t>
      </w:r>
    </w:p>
    <w:p w:rsidR="0041616A" w:rsidRDefault="0041616A" w:rsidP="0041616A">
      <w:r>
        <w:lastRenderedPageBreak/>
        <w:t xml:space="preserve">                   treatment.value = ricin_treat;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9: if (poison.value == "Colchicine")</w:t>
      </w:r>
    </w:p>
    <w:p w:rsidR="0041616A" w:rsidRDefault="0041616A" w:rsidP="0041616A">
      <w:r>
        <w:t xml:space="preserve">                 {</w:t>
      </w:r>
    </w:p>
    <w:p w:rsidR="0041616A" w:rsidRDefault="0041616A" w:rsidP="0041616A">
      <w:r>
        <w:t xml:space="preserve">                    treatment.value = colchicine_treat;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10: if (poison.value == "Severe_inhalation_of_Sulfur_Mustard" || poison.value == "Moderate_inhalation_of_Sulfur_Mustard")</w:t>
      </w:r>
    </w:p>
    <w:p w:rsidR="0041616A" w:rsidRDefault="0041616A" w:rsidP="0041616A">
      <w:r>
        <w:t xml:space="preserve">                 {</w:t>
      </w:r>
    </w:p>
    <w:p w:rsidR="0041616A" w:rsidRDefault="0041616A" w:rsidP="0041616A">
      <w:r>
        <w:t xml:space="preserve">                    treatment.value = sulfur_mustard_gas_treat;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11: if (poison.value == "Rattlesnake")</w:t>
      </w:r>
    </w:p>
    <w:p w:rsidR="0041616A" w:rsidRDefault="0041616A" w:rsidP="0041616A">
      <w:r>
        <w:t xml:space="preserve">                 {</w:t>
      </w:r>
    </w:p>
    <w:p w:rsidR="0041616A" w:rsidRDefault="0041616A" w:rsidP="0041616A">
      <w:r>
        <w:t xml:space="preserve">                    treatment.value = rattlesnake_treat;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12: if (poison.value == "Copperhead/Moccasin")</w:t>
      </w:r>
    </w:p>
    <w:p w:rsidR="0041616A" w:rsidRDefault="0041616A" w:rsidP="0041616A">
      <w:r>
        <w:t xml:space="preserve">                 {</w:t>
      </w:r>
    </w:p>
    <w:p w:rsidR="0041616A" w:rsidRDefault="0041616A" w:rsidP="0041616A">
      <w:r>
        <w:t xml:space="preserve">                    treatment.value = copperhead_mocassin_treat;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13: if (poison.value == "Coral_Snake")</w:t>
      </w:r>
    </w:p>
    <w:p w:rsidR="0041616A" w:rsidRDefault="0041616A" w:rsidP="0041616A">
      <w:r>
        <w:t xml:space="preserve">                 {</w:t>
      </w:r>
    </w:p>
    <w:p w:rsidR="0041616A" w:rsidRDefault="0041616A" w:rsidP="0041616A">
      <w:r>
        <w:t xml:space="preserve">                    treatment.value = coral_snake_treat;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14: if (poison.value == "Black_Widow")</w:t>
      </w:r>
    </w:p>
    <w:p w:rsidR="0041616A" w:rsidRDefault="0041616A" w:rsidP="0041616A">
      <w:r>
        <w:t xml:space="preserve">                 {</w:t>
      </w:r>
    </w:p>
    <w:p w:rsidR="0041616A" w:rsidRDefault="0041616A" w:rsidP="0041616A">
      <w:r>
        <w:t xml:space="preserve">                    treatment.value = black_widow_treat;</w:t>
      </w:r>
    </w:p>
    <w:p w:rsidR="0041616A" w:rsidRDefault="0041616A" w:rsidP="0041616A">
      <w:r>
        <w:t xml:space="preserve">                    </w:t>
      </w:r>
      <w:proofErr w:type="gramStart"/>
      <w:r>
        <w:t>treatment.instantiate</w:t>
      </w:r>
      <w:proofErr w:type="gramEnd"/>
      <w:r>
        <w:t xml:space="preserve"> = true;</w:t>
      </w:r>
    </w:p>
    <w:p w:rsidR="0041616A" w:rsidRDefault="0041616A" w:rsidP="0041616A">
      <w:r>
        <w:t xml:space="preserve">                 }</w:t>
      </w:r>
    </w:p>
    <w:p w:rsidR="0041616A" w:rsidRDefault="0041616A" w:rsidP="0041616A">
      <w:r>
        <w:t xml:space="preserve">                 break;</w:t>
      </w:r>
    </w:p>
    <w:p w:rsidR="0041616A" w:rsidRDefault="0041616A" w:rsidP="0041616A"/>
    <w:p w:rsidR="0041616A" w:rsidRDefault="0041616A" w:rsidP="0041616A">
      <w:r>
        <w:t xml:space="preserve">        case 15: if (poison.value == "Brown_Recluse")</w:t>
      </w:r>
    </w:p>
    <w:p w:rsidR="0041616A" w:rsidRDefault="0041616A" w:rsidP="0041616A">
      <w:r>
        <w:t xml:space="preserve">                 {</w:t>
      </w:r>
    </w:p>
    <w:p w:rsidR="0041616A" w:rsidRDefault="0041616A" w:rsidP="0041616A">
      <w:r>
        <w:t xml:space="preserve">                    treatment.value = brown_recluse_treat;</w:t>
      </w:r>
    </w:p>
    <w:p w:rsidR="0041616A" w:rsidRDefault="0041616A" w:rsidP="0041616A">
      <w:r>
        <w:t xml:space="preserve">                    </w:t>
      </w:r>
      <w:proofErr w:type="gramStart"/>
      <w:r>
        <w:t>treatment.instantiate</w:t>
      </w:r>
      <w:proofErr w:type="gramEnd"/>
      <w:r>
        <w:t xml:space="preserve"> = true;</w:t>
      </w:r>
    </w:p>
    <w:p w:rsidR="0041616A" w:rsidRDefault="0041616A" w:rsidP="0041616A">
      <w:r>
        <w:lastRenderedPageBreak/>
        <w:t xml:space="preserve">                 }</w:t>
      </w:r>
    </w:p>
    <w:p w:rsidR="0041616A" w:rsidRDefault="0041616A" w:rsidP="0041616A">
      <w:r>
        <w:t xml:space="preserve">                 break;</w:t>
      </w:r>
    </w:p>
    <w:p w:rsidR="0041616A" w:rsidRDefault="0041616A" w:rsidP="0041616A">
      <w:r>
        <w:t xml:space="preserve">    }</w:t>
      </w:r>
    </w:p>
    <w:p w:rsidR="0041616A" w:rsidRPr="0041616A" w:rsidRDefault="0041616A" w:rsidP="0041616A">
      <w:r>
        <w:t>}</w:t>
      </w:r>
    </w:p>
    <w:p w:rsidR="0041616A" w:rsidRPr="0041616A" w:rsidRDefault="0041616A" w:rsidP="0041616A">
      <w:pPr>
        <w:rPr>
          <w:rFonts w:ascii="Times New Roman" w:hAnsi="Times New Roman" w:cs="Times New Roman"/>
        </w:rPr>
      </w:pPr>
    </w:p>
    <w:sectPr w:rsidR="0041616A" w:rsidRPr="0041616A">
      <w:headerReference w:type="default" r:id="rId26"/>
      <w:footerReference w:type="default" r:id="rId2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4809" w:rsidRDefault="00054809" w:rsidP="00C6554A">
      <w:pPr>
        <w:spacing w:before="0" w:after="0" w:line="240" w:lineRule="auto"/>
      </w:pPr>
      <w:r>
        <w:separator/>
      </w:r>
    </w:p>
  </w:endnote>
  <w:endnote w:type="continuationSeparator" w:id="0">
    <w:p w:rsidR="00054809" w:rsidRDefault="00054809"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0BCD" w:rsidRDefault="00090BCD" w:rsidP="00647485">
    <w:pPr>
      <w:pStyle w:val="Footer"/>
      <w:jc w:val="center"/>
    </w:pPr>
    <w:r>
      <w:fldChar w:fldCharType="begin"/>
    </w:r>
    <w:r>
      <w:instrText xml:space="preserve"> PAGE  \* Arabic  \* MERGEFORMAT </w:instrText>
    </w:r>
    <w:r>
      <w:fldChar w:fldCharType="separate"/>
    </w:r>
    <w:r w:rsidR="00D75FC6">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4809" w:rsidRDefault="00054809" w:rsidP="00C6554A">
      <w:pPr>
        <w:spacing w:before="0" w:after="0" w:line="240" w:lineRule="auto"/>
      </w:pPr>
      <w:r>
        <w:separator/>
      </w:r>
    </w:p>
  </w:footnote>
  <w:footnote w:type="continuationSeparator" w:id="0">
    <w:p w:rsidR="00054809" w:rsidRDefault="00054809"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0BCD" w:rsidRDefault="00090BCD">
    <w:pPr>
      <w:pStyle w:val="Header"/>
      <w:pBdr>
        <w:bottom w:val="single" w:sz="6" w:space="1" w:color="auto"/>
      </w:pBdr>
    </w:pPr>
    <w:r>
      <w:t>Intelligent Toxic/Poison Diagnosis and Treatment Recommendation System</w:t>
    </w:r>
  </w:p>
  <w:p w:rsidR="00090BCD" w:rsidRDefault="00090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9D430AF"/>
    <w:multiLevelType w:val="hybridMultilevel"/>
    <w:tmpl w:val="EF52AD62"/>
    <w:lvl w:ilvl="0" w:tplc="8488E1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2CF516C"/>
    <w:multiLevelType w:val="multilevel"/>
    <w:tmpl w:val="5BFAF142"/>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F92C8E"/>
    <w:multiLevelType w:val="hybridMultilevel"/>
    <w:tmpl w:val="847AE078"/>
    <w:lvl w:ilvl="0" w:tplc="ACDCFE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1516AE"/>
    <w:multiLevelType w:val="hybridMultilevel"/>
    <w:tmpl w:val="84A2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3F5A1A"/>
    <w:multiLevelType w:val="hybridMultilevel"/>
    <w:tmpl w:val="396C5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24C0E0C"/>
    <w:multiLevelType w:val="hybridMultilevel"/>
    <w:tmpl w:val="2EE42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8E5200"/>
    <w:multiLevelType w:val="hybridMultilevel"/>
    <w:tmpl w:val="004CA71A"/>
    <w:lvl w:ilvl="0" w:tplc="43B86C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450CF1"/>
    <w:multiLevelType w:val="hybridMultilevel"/>
    <w:tmpl w:val="E9389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F25727"/>
    <w:multiLevelType w:val="multilevel"/>
    <w:tmpl w:val="86D29B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9A708AF"/>
    <w:multiLevelType w:val="multilevel"/>
    <w:tmpl w:val="4614D576"/>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3" w15:restartNumberingAfterBreak="0">
    <w:nsid w:val="6BED2141"/>
    <w:multiLevelType w:val="hybridMultilevel"/>
    <w:tmpl w:val="D1229C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8608B5"/>
    <w:multiLevelType w:val="hybridMultilevel"/>
    <w:tmpl w:val="4F26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991ED9"/>
    <w:multiLevelType w:val="hybridMultilevel"/>
    <w:tmpl w:val="004CA71A"/>
    <w:lvl w:ilvl="0" w:tplc="43B86C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505C18"/>
    <w:multiLevelType w:val="hybridMultilevel"/>
    <w:tmpl w:val="A8346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8"/>
  </w:num>
  <w:num w:numId="4">
    <w:abstractNumId w:val="9"/>
  </w:num>
  <w:num w:numId="5">
    <w:abstractNumId w:val="18"/>
  </w:num>
  <w:num w:numId="6">
    <w:abstractNumId w:val="10"/>
  </w:num>
  <w:num w:numId="7">
    <w:abstractNumId w:val="12"/>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21"/>
  </w:num>
  <w:num w:numId="17">
    <w:abstractNumId w:val="22"/>
  </w:num>
  <w:num w:numId="18">
    <w:abstractNumId w:val="15"/>
  </w:num>
  <w:num w:numId="19">
    <w:abstractNumId w:val="24"/>
  </w:num>
  <w:num w:numId="20">
    <w:abstractNumId w:val="26"/>
  </w:num>
  <w:num w:numId="21">
    <w:abstractNumId w:val="13"/>
  </w:num>
  <w:num w:numId="22">
    <w:abstractNumId w:val="14"/>
  </w:num>
  <w:num w:numId="23">
    <w:abstractNumId w:val="17"/>
  </w:num>
  <w:num w:numId="24">
    <w:abstractNumId w:val="20"/>
  </w:num>
  <w:num w:numId="25">
    <w:abstractNumId w:val="19"/>
  </w:num>
  <w:num w:numId="26">
    <w:abstractNumId w:val="11"/>
  </w:num>
  <w:num w:numId="27">
    <w:abstractNumId w:val="16"/>
  </w:num>
  <w:num w:numId="28">
    <w:abstractNumId w:val="23"/>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915"/>
    <w:rsid w:val="00014E1D"/>
    <w:rsid w:val="00031CB3"/>
    <w:rsid w:val="000347A4"/>
    <w:rsid w:val="00054809"/>
    <w:rsid w:val="0006334E"/>
    <w:rsid w:val="00064C59"/>
    <w:rsid w:val="00074A62"/>
    <w:rsid w:val="00077379"/>
    <w:rsid w:val="00080E1F"/>
    <w:rsid w:val="00082686"/>
    <w:rsid w:val="00086BE5"/>
    <w:rsid w:val="00090BCD"/>
    <w:rsid w:val="0009395D"/>
    <w:rsid w:val="000A15C1"/>
    <w:rsid w:val="000E637E"/>
    <w:rsid w:val="000F1ABB"/>
    <w:rsid w:val="0010506A"/>
    <w:rsid w:val="00127D92"/>
    <w:rsid w:val="0013196F"/>
    <w:rsid w:val="001377BE"/>
    <w:rsid w:val="00144888"/>
    <w:rsid w:val="00146B1A"/>
    <w:rsid w:val="001550E0"/>
    <w:rsid w:val="001660C2"/>
    <w:rsid w:val="00191163"/>
    <w:rsid w:val="001B026E"/>
    <w:rsid w:val="001C1AB0"/>
    <w:rsid w:val="001D6C3D"/>
    <w:rsid w:val="001E0C84"/>
    <w:rsid w:val="001F130E"/>
    <w:rsid w:val="001F3E30"/>
    <w:rsid w:val="001F4B3B"/>
    <w:rsid w:val="00243757"/>
    <w:rsid w:val="002554CD"/>
    <w:rsid w:val="00270CBF"/>
    <w:rsid w:val="00293B83"/>
    <w:rsid w:val="002B371F"/>
    <w:rsid w:val="002B4294"/>
    <w:rsid w:val="002F5771"/>
    <w:rsid w:val="002F7E8C"/>
    <w:rsid w:val="00333D0D"/>
    <w:rsid w:val="00345A09"/>
    <w:rsid w:val="00372300"/>
    <w:rsid w:val="00377118"/>
    <w:rsid w:val="003777F7"/>
    <w:rsid w:val="003F48C5"/>
    <w:rsid w:val="00402E7F"/>
    <w:rsid w:val="004133F3"/>
    <w:rsid w:val="0041616A"/>
    <w:rsid w:val="00426747"/>
    <w:rsid w:val="004440BB"/>
    <w:rsid w:val="00444DFF"/>
    <w:rsid w:val="00455760"/>
    <w:rsid w:val="0047673E"/>
    <w:rsid w:val="004A4383"/>
    <w:rsid w:val="004C049F"/>
    <w:rsid w:val="004D0F5E"/>
    <w:rsid w:val="004D2D60"/>
    <w:rsid w:val="005000E2"/>
    <w:rsid w:val="005039BE"/>
    <w:rsid w:val="00503B55"/>
    <w:rsid w:val="00536A46"/>
    <w:rsid w:val="00545778"/>
    <w:rsid w:val="00545FE4"/>
    <w:rsid w:val="00560337"/>
    <w:rsid w:val="005678AE"/>
    <w:rsid w:val="00583C37"/>
    <w:rsid w:val="005B5DB1"/>
    <w:rsid w:val="005B67AC"/>
    <w:rsid w:val="005C37DF"/>
    <w:rsid w:val="005C5918"/>
    <w:rsid w:val="005D6608"/>
    <w:rsid w:val="005D7E29"/>
    <w:rsid w:val="005E4132"/>
    <w:rsid w:val="005E6876"/>
    <w:rsid w:val="005F0226"/>
    <w:rsid w:val="00613930"/>
    <w:rsid w:val="00647485"/>
    <w:rsid w:val="0066187C"/>
    <w:rsid w:val="006655E0"/>
    <w:rsid w:val="006A3CE7"/>
    <w:rsid w:val="006E7C53"/>
    <w:rsid w:val="00701C23"/>
    <w:rsid w:val="00712D66"/>
    <w:rsid w:val="0071378B"/>
    <w:rsid w:val="007640CF"/>
    <w:rsid w:val="007824AD"/>
    <w:rsid w:val="00792738"/>
    <w:rsid w:val="007F007E"/>
    <w:rsid w:val="007F2985"/>
    <w:rsid w:val="008126E1"/>
    <w:rsid w:val="00821F66"/>
    <w:rsid w:val="00823E18"/>
    <w:rsid w:val="0084673E"/>
    <w:rsid w:val="00853EBE"/>
    <w:rsid w:val="00857B24"/>
    <w:rsid w:val="00883AFA"/>
    <w:rsid w:val="00895BA6"/>
    <w:rsid w:val="00896D3B"/>
    <w:rsid w:val="008B03F2"/>
    <w:rsid w:val="008B181D"/>
    <w:rsid w:val="008B49A7"/>
    <w:rsid w:val="008D007D"/>
    <w:rsid w:val="008D1FE5"/>
    <w:rsid w:val="008D2492"/>
    <w:rsid w:val="008D2F18"/>
    <w:rsid w:val="00913211"/>
    <w:rsid w:val="00932B54"/>
    <w:rsid w:val="0094481F"/>
    <w:rsid w:val="00961B07"/>
    <w:rsid w:val="00971180"/>
    <w:rsid w:val="00994EB2"/>
    <w:rsid w:val="009A04F1"/>
    <w:rsid w:val="009E1767"/>
    <w:rsid w:val="00A03856"/>
    <w:rsid w:val="00A62B95"/>
    <w:rsid w:val="00A844F6"/>
    <w:rsid w:val="00AB72AC"/>
    <w:rsid w:val="00AE4041"/>
    <w:rsid w:val="00B01DDF"/>
    <w:rsid w:val="00B243AC"/>
    <w:rsid w:val="00B65F44"/>
    <w:rsid w:val="00B66AE6"/>
    <w:rsid w:val="00B85ED5"/>
    <w:rsid w:val="00BB4041"/>
    <w:rsid w:val="00BD14A6"/>
    <w:rsid w:val="00BE1524"/>
    <w:rsid w:val="00BE4F64"/>
    <w:rsid w:val="00BE7915"/>
    <w:rsid w:val="00BE7F0C"/>
    <w:rsid w:val="00C04165"/>
    <w:rsid w:val="00C04508"/>
    <w:rsid w:val="00C2580F"/>
    <w:rsid w:val="00C26777"/>
    <w:rsid w:val="00C501A2"/>
    <w:rsid w:val="00C6554A"/>
    <w:rsid w:val="00C906BB"/>
    <w:rsid w:val="00CA1F08"/>
    <w:rsid w:val="00D235B6"/>
    <w:rsid w:val="00D26D5E"/>
    <w:rsid w:val="00D30AE0"/>
    <w:rsid w:val="00D70570"/>
    <w:rsid w:val="00D7371D"/>
    <w:rsid w:val="00D75FC6"/>
    <w:rsid w:val="00DA5099"/>
    <w:rsid w:val="00DB1F39"/>
    <w:rsid w:val="00DB295A"/>
    <w:rsid w:val="00DC1975"/>
    <w:rsid w:val="00DC7087"/>
    <w:rsid w:val="00E261E1"/>
    <w:rsid w:val="00E2748E"/>
    <w:rsid w:val="00E91FA9"/>
    <w:rsid w:val="00E93242"/>
    <w:rsid w:val="00EB024C"/>
    <w:rsid w:val="00EB79B8"/>
    <w:rsid w:val="00ED3F59"/>
    <w:rsid w:val="00ED7C44"/>
    <w:rsid w:val="00EE13BE"/>
    <w:rsid w:val="00EE2E78"/>
    <w:rsid w:val="00F24BFD"/>
    <w:rsid w:val="00F6464F"/>
    <w:rsid w:val="00F75226"/>
    <w:rsid w:val="00FA0759"/>
    <w:rsid w:val="00FC214E"/>
    <w:rsid w:val="00FC753B"/>
    <w:rsid w:val="00FD246E"/>
    <w:rsid w:val="00FF3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7EDC0AE-7592-4FB9-B25D-F8C363E8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unhideWhenUsed/>
    <w:qFormat/>
    <w:rsid w:val="00A62B95"/>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TOCHeading">
    <w:name w:val="TOC Heading"/>
    <w:basedOn w:val="Heading1"/>
    <w:next w:val="Normal"/>
    <w:uiPriority w:val="39"/>
    <w:unhideWhenUsed/>
    <w:qFormat/>
    <w:rsid w:val="005D6608"/>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5D6608"/>
    <w:pPr>
      <w:spacing w:after="100"/>
    </w:pPr>
  </w:style>
  <w:style w:type="paragraph" w:styleId="TOC2">
    <w:name w:val="toc 2"/>
    <w:basedOn w:val="Normal"/>
    <w:next w:val="Normal"/>
    <w:autoRedefine/>
    <w:uiPriority w:val="39"/>
    <w:unhideWhenUsed/>
    <w:rsid w:val="005D6608"/>
    <w:pPr>
      <w:spacing w:after="100"/>
      <w:ind w:left="220"/>
    </w:pPr>
  </w:style>
  <w:style w:type="paragraph" w:styleId="ListParagraph">
    <w:name w:val="List Paragraph"/>
    <w:basedOn w:val="Normal"/>
    <w:uiPriority w:val="34"/>
    <w:unhideWhenUsed/>
    <w:qFormat/>
    <w:rsid w:val="00B66AE6"/>
    <w:pPr>
      <w:ind w:left="720"/>
      <w:contextualSpacing/>
    </w:pPr>
  </w:style>
  <w:style w:type="character" w:customStyle="1" w:styleId="Heading4Char">
    <w:name w:val="Heading 4 Char"/>
    <w:basedOn w:val="DefaultParagraphFont"/>
    <w:link w:val="Heading4"/>
    <w:uiPriority w:val="9"/>
    <w:rsid w:val="00A62B95"/>
    <w:rPr>
      <w:rFonts w:asciiTheme="majorHAnsi" w:eastAsiaTheme="majorEastAsia" w:hAnsiTheme="majorHAnsi" w:cstheme="majorBidi"/>
      <w:i/>
      <w:iCs/>
      <w:color w:val="007789" w:themeColor="accent1" w:themeShade="BF"/>
    </w:rPr>
  </w:style>
  <w:style w:type="paragraph" w:styleId="TOC3">
    <w:name w:val="toc 3"/>
    <w:basedOn w:val="Normal"/>
    <w:next w:val="Normal"/>
    <w:autoRedefine/>
    <w:uiPriority w:val="39"/>
    <w:unhideWhenUsed/>
    <w:rsid w:val="008D2492"/>
    <w:pPr>
      <w:spacing w:after="100"/>
      <w:ind w:left="440"/>
    </w:pPr>
  </w:style>
  <w:style w:type="table" w:styleId="TableGrid">
    <w:name w:val="Table Grid"/>
    <w:basedOn w:val="TableNormal"/>
    <w:uiPriority w:val="39"/>
    <w:rsid w:val="004133F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cdc.go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en.wikipedia.org/wiki/Forward_chain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en.wikipedia.org/wiki/Backward_chain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poison.org/"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www.aapcc.org/" TargetMode="External"/><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jral\AppData\Roaming\Microsoft\Templates\Student%20report%20with%20cover%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1928E-EDA5-4B44-9A96-4F10F8516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 photo.dotx</Template>
  <TotalTime>717</TotalTime>
  <Pages>60</Pages>
  <Words>8552</Words>
  <Characters>48750</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ngujral</dc:creator>
  <cp:keywords>CTPClassification=CTP_NWR:VisualMarkings=</cp:keywords>
  <dc:description/>
  <cp:lastModifiedBy>Vimmi Taneja</cp:lastModifiedBy>
  <cp:revision>85</cp:revision>
  <dcterms:created xsi:type="dcterms:W3CDTF">2016-10-03T02:54:00Z</dcterms:created>
  <dcterms:modified xsi:type="dcterms:W3CDTF">2016-10-21T18:03:00Z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4c715234-63ce-47e1-bace-1a6dfe4afa3a</vt:lpwstr>
  </property>
  <property fmtid="{D5CDD505-2E9C-101B-9397-08002B2CF9AE}" pid="3" name="CTP_TimeStamp">
    <vt:lpwstr>2016-10-03 15:11:27Z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CTP_NWR</vt:lpwstr>
  </property>
</Properties>
</file>